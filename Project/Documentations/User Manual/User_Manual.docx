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B3E31E" w14:textId="77430457" w:rsidR="009E461E" w:rsidRDefault="005861F4">
      <w:r>
        <w:rPr>
          <w:noProof/>
        </w:rPr>
        <mc:AlternateContent>
          <mc:Choice Requires="wps">
            <w:drawing>
              <wp:anchor distT="0" distB="0" distL="114300" distR="114300" simplePos="0" relativeHeight="251808785" behindDoc="0" locked="0" layoutInCell="1" allowOverlap="1" wp14:anchorId="30212607" wp14:editId="740C9923">
                <wp:simplePos x="0" y="0"/>
                <wp:positionH relativeFrom="page">
                  <wp:posOffset>762000</wp:posOffset>
                </wp:positionH>
                <wp:positionV relativeFrom="page">
                  <wp:posOffset>2673350</wp:posOffset>
                </wp:positionV>
                <wp:extent cx="2414270" cy="3970655"/>
                <wp:effectExtent l="0" t="0" r="0" b="0"/>
                <wp:wrapThrough wrapText="bothSides">
                  <wp:wrapPolygon edited="0">
                    <wp:start x="227" y="0"/>
                    <wp:lineTo x="227" y="21417"/>
                    <wp:lineTo x="21134" y="21417"/>
                    <wp:lineTo x="21134" y="0"/>
                    <wp:lineTo x="227" y="0"/>
                  </wp:wrapPolygon>
                </wp:wrapThrough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397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9262F" w14:textId="666BC863" w:rsidR="00AD3C6D" w:rsidRDefault="00AD3C6D" w:rsidP="005861F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5861F4">
                              <w:rPr>
                                <w:sz w:val="40"/>
                                <w:szCs w:val="40"/>
                              </w:rPr>
                              <w:t xml:space="preserve">Our product is designed to be quick and efficient, it allows </w:t>
                            </w:r>
                            <w:r w:rsidRPr="005861F4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users</w:t>
                            </w:r>
                            <w:r w:rsidRPr="005861F4">
                              <w:rPr>
                                <w:sz w:val="40"/>
                                <w:szCs w:val="40"/>
                              </w:rPr>
                              <w:t xml:space="preserve"> to manually sign out movies that they want to watch.</w:t>
                            </w:r>
                          </w:p>
                          <w:p w14:paraId="0F141B18" w14:textId="225BCDDA" w:rsidR="00AD3C6D" w:rsidRPr="005861F4" w:rsidRDefault="00AD3C6D" w:rsidP="005861F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There are in total of 8 movies to choose from and the following steps will get you started!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48" o:spid="_x0000_s1026" type="#_x0000_t202" style="position:absolute;margin-left:60pt;margin-top:210.5pt;width:190.1pt;height:312.65pt;z-index:2518087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4SZntICAAAb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" mv:complextextbox="1" filled="f" stroked="f">
                <v:textbox>
                  <w:txbxContent>
                    <w:p w14:paraId="27A9262F" w14:textId="666BC863" w:rsidR="00AD3C6D" w:rsidRDefault="00AD3C6D" w:rsidP="005861F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5861F4">
                        <w:rPr>
                          <w:sz w:val="40"/>
                          <w:szCs w:val="40"/>
                        </w:rPr>
                        <w:t xml:space="preserve">Our product is designed to be quick and efficient, it allows </w:t>
                      </w:r>
                      <w:r w:rsidRPr="005861F4">
                        <w:rPr>
                          <w:rFonts w:hint="eastAsia"/>
                          <w:sz w:val="40"/>
                          <w:szCs w:val="40"/>
                        </w:rPr>
                        <w:t>users</w:t>
                      </w:r>
                      <w:r w:rsidRPr="005861F4">
                        <w:rPr>
                          <w:sz w:val="40"/>
                          <w:szCs w:val="40"/>
                        </w:rPr>
                        <w:t xml:space="preserve"> to manually sign out movies that they want to watch.</w:t>
                      </w:r>
                    </w:p>
                    <w:p w14:paraId="0F141B18" w14:textId="225BCDDA" w:rsidR="00AD3C6D" w:rsidRPr="005861F4" w:rsidRDefault="00AD3C6D" w:rsidP="005861F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There are in total of 8 movies to choose from and the following steps will get you started!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1D5F40">
        <w:rPr>
          <w:noProof/>
        </w:rPr>
        <w:drawing>
          <wp:anchor distT="0" distB="0" distL="114300" distR="114300" simplePos="0" relativeHeight="251654139" behindDoc="0" locked="0" layoutInCell="1" allowOverlap="1" wp14:anchorId="56B0DFFF" wp14:editId="729370EB">
            <wp:simplePos x="0" y="0"/>
            <wp:positionH relativeFrom="page">
              <wp:posOffset>6583680</wp:posOffset>
            </wp:positionH>
            <wp:positionV relativeFrom="page">
              <wp:posOffset>1879600</wp:posOffset>
            </wp:positionV>
            <wp:extent cx="3031490" cy="4192270"/>
            <wp:effectExtent l="0" t="0" r="0" b="0"/>
            <wp:wrapThrough wrapText="bothSides">
              <wp:wrapPolygon edited="0">
                <wp:start x="0" y="0"/>
                <wp:lineTo x="0" y="21463"/>
                <wp:lineTo x="21356" y="21463"/>
                <wp:lineTo x="21356" y="0"/>
                <wp:lineTo x="0" y="0"/>
              </wp:wrapPolygon>
            </wp:wrapThrough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B5D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972F14F" wp14:editId="6DBDA106">
                <wp:simplePos x="0" y="0"/>
                <wp:positionH relativeFrom="page">
                  <wp:posOffset>6654800</wp:posOffset>
                </wp:positionH>
                <wp:positionV relativeFrom="page">
                  <wp:posOffset>7112000</wp:posOffset>
                </wp:positionV>
                <wp:extent cx="2882900" cy="203200"/>
                <wp:effectExtent l="0" t="0" r="0" b="0"/>
                <wp:wrapTight wrapText="bothSides">
                  <wp:wrapPolygon edited="0">
                    <wp:start x="190" y="0"/>
                    <wp:lineTo x="190" y="18900"/>
                    <wp:lineTo x="21124" y="18900"/>
                    <wp:lineTo x="21124" y="0"/>
                    <wp:lineTo x="190" y="0"/>
                  </wp:wrapPolygon>
                </wp:wrapTight>
                <wp:docPr id="185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D9C72C" w14:textId="39D6108F" w:rsidR="00AD3C6D" w:rsidRPr="00154B3D" w:rsidRDefault="00AD3C6D" w:rsidP="009E461E">
                            <w:pPr>
                              <w:pStyle w:val="Footer"/>
                            </w:pPr>
                            <w:r>
                              <w:t xml:space="preserve">Joe Lin, </w:t>
                            </w:r>
                            <w:proofErr w:type="spellStart"/>
                            <w:r>
                              <w:t>Sailesh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Nankani</w:t>
                            </w:r>
                            <w:proofErr w:type="spellEnd"/>
                            <w:r>
                              <w:t xml:space="preserve"> and Annie Sun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" o:spid="_x0000_s1027" type="#_x0000_t202" style="position:absolute;margin-left:524pt;margin-top:560pt;width:227pt;height:16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" filled="f" stroked="f">
                <v:textbox inset=",0,,0">
                  <w:txbxContent>
                    <w:p w14:paraId="31D9C72C" w14:textId="39D6108F" w:rsidR="00AD3C6D" w:rsidRPr="00154B3D" w:rsidRDefault="00AD3C6D" w:rsidP="009E461E">
                      <w:pPr>
                        <w:pStyle w:val="Footer"/>
                      </w:pPr>
                      <w:r>
                        <w:t xml:space="preserve">Joe Lin, </w:t>
                      </w:r>
                      <w:proofErr w:type="spellStart"/>
                      <w:r>
                        <w:t>Sailesh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Nankani</w:t>
                      </w:r>
                      <w:proofErr w:type="spellEnd"/>
                      <w:r>
                        <w:t xml:space="preserve"> and Annie Sun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6512A1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C1CC360" wp14:editId="072DCF71">
                <wp:simplePos x="0" y="0"/>
                <wp:positionH relativeFrom="page">
                  <wp:posOffset>7086600</wp:posOffset>
                </wp:positionH>
                <wp:positionV relativeFrom="page">
                  <wp:posOffset>6252210</wp:posOffset>
                </wp:positionV>
                <wp:extent cx="2451100" cy="522605"/>
                <wp:effectExtent l="0" t="0" r="0" b="10795"/>
                <wp:wrapTight wrapText="bothSides">
                  <wp:wrapPolygon edited="0">
                    <wp:start x="224" y="0"/>
                    <wp:lineTo x="224" y="20996"/>
                    <wp:lineTo x="21040" y="20996"/>
                    <wp:lineTo x="21040" y="0"/>
                    <wp:lineTo x="224" y="0"/>
                  </wp:wrapPolygon>
                </wp:wrapTight>
                <wp:docPr id="186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0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6B60AF7" w14:textId="0D1618C3" w:rsidR="00AD3C6D" w:rsidRPr="00C96B5D" w:rsidRDefault="00AD3C6D" w:rsidP="009E461E">
                            <w:pPr>
                              <w:pStyle w:val="Title"/>
                              <w:rPr>
                                <w:i w:val="0"/>
                              </w:rPr>
                            </w:pPr>
                            <w:r>
                              <w:rPr>
                                <w:i w:val="0"/>
                              </w:rPr>
                              <w:t>Video Rental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028" type="#_x0000_t202" style="position:absolute;margin-left:558pt;margin-top:492.3pt;width:193pt;height:41.1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" filled="f" stroked="f">
                <v:textbox inset=",0,,0">
                  <w:txbxContent>
                    <w:p w14:paraId="36B60AF7" w14:textId="0D1618C3" w:rsidR="00AD3C6D" w:rsidRPr="00C96B5D" w:rsidRDefault="00AD3C6D" w:rsidP="009E461E">
                      <w:pPr>
                        <w:pStyle w:val="Title"/>
                        <w:rPr>
                          <w:i w:val="0"/>
                        </w:rPr>
                      </w:pPr>
                      <w:r>
                        <w:rPr>
                          <w:i w:val="0"/>
                        </w:rPr>
                        <w:t>Video Rental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6512A1">
        <w:rPr>
          <w:noProof/>
        </w:rPr>
        <mc:AlternateContent>
          <mc:Choice Requires="wps">
            <w:drawing>
              <wp:anchor distT="0" distB="0" distL="114300" distR="114300" simplePos="0" relativeHeight="251682303" behindDoc="0" locked="0" layoutInCell="1" allowOverlap="1" wp14:anchorId="478CDCAB" wp14:editId="6829E53D">
                <wp:simplePos x="0" y="0"/>
                <wp:positionH relativeFrom="page">
                  <wp:posOffset>6583680</wp:posOffset>
                </wp:positionH>
                <wp:positionV relativeFrom="page">
                  <wp:posOffset>5659120</wp:posOffset>
                </wp:positionV>
                <wp:extent cx="3017520" cy="1553845"/>
                <wp:effectExtent l="5080" t="0" r="25400" b="26035"/>
                <wp:wrapTight wrapText="bothSides">
                  <wp:wrapPolygon edited="0">
                    <wp:start x="21259" y="0"/>
                    <wp:lineTo x="-64" y="132"/>
                    <wp:lineTo x="-64" y="20267"/>
                    <wp:lineTo x="21600" y="20267"/>
                    <wp:lineTo x="21664" y="0"/>
                    <wp:lineTo x="21259" y="0"/>
                  </wp:wrapPolygon>
                </wp:wrapTight>
                <wp:docPr id="3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17520" cy="1553845"/>
                        </a:xfrm>
                        <a:custGeom>
                          <a:avLst/>
                          <a:gdLst>
                            <a:gd name="T0" fmla="*/ 0 w 4752"/>
                            <a:gd name="T1" fmla="*/ 34 h 2327"/>
                            <a:gd name="T2" fmla="*/ 0 w 4752"/>
                            <a:gd name="T3" fmla="*/ 2327 h 2327"/>
                            <a:gd name="T4" fmla="*/ 4725 w 4752"/>
                            <a:gd name="T5" fmla="*/ 2327 h 2327"/>
                            <a:gd name="T6" fmla="*/ 4752 w 4752"/>
                            <a:gd name="T7" fmla="*/ 0 h 2327"/>
                            <a:gd name="T8" fmla="*/ 0 w 4752"/>
                            <a:gd name="T9" fmla="*/ 34 h 23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752" h="2327">
                              <a:moveTo>
                                <a:pt x="0" y="34"/>
                              </a:moveTo>
                              <a:cubicBezTo>
                                <a:pt x="0" y="1180"/>
                                <a:pt x="0" y="2327"/>
                                <a:pt x="0" y="2327"/>
                              </a:cubicBezTo>
                              <a:lnTo>
                                <a:pt x="4725" y="2327"/>
                              </a:lnTo>
                              <a:cubicBezTo>
                                <a:pt x="4725" y="2327"/>
                                <a:pt x="4738" y="1163"/>
                                <a:pt x="4752" y="0"/>
                              </a:cubicBezTo>
                              <a:cubicBezTo>
                                <a:pt x="3992" y="386"/>
                                <a:pt x="2259" y="787"/>
                                <a:pt x="0" y="3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" o:spid="_x0000_s1026" style="position:absolute;margin-left:518.4pt;margin-top:445.6pt;width:237.6pt;height:122.35pt;z-index:25168230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52,232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" path="m0,34c0,1180,,2327,,2327l4725,2327c4725,2327,4738,1163,4752,,3992,386,2259,787,,34xe" fillcolor="white [3212]" stroked="f">
                <v:path arrowok="t" o:connecttype="custom" o:connectlocs="0,22703;0,1553845;3000375,1553845;3017520,0;0,22703" o:connectangles="0,0,0,0,0"/>
                <w10:wrap type="tight" anchorx="page" anchory="page"/>
              </v:shape>
            </w:pict>
          </mc:Fallback>
        </mc:AlternateContent>
      </w:r>
      <w:r w:rsidR="006512A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FB98FF" wp14:editId="6E300BB2">
                <wp:simplePos x="0" y="0"/>
                <wp:positionH relativeFrom="page">
                  <wp:posOffset>6583680</wp:posOffset>
                </wp:positionH>
                <wp:positionV relativeFrom="page">
                  <wp:posOffset>5757545</wp:posOffset>
                </wp:positionV>
                <wp:extent cx="3017520" cy="1553845"/>
                <wp:effectExtent l="5080" t="4445" r="25400" b="29210"/>
                <wp:wrapTight wrapText="bothSides">
                  <wp:wrapPolygon edited="0">
                    <wp:start x="21259" y="0"/>
                    <wp:lineTo x="-64" y="132"/>
                    <wp:lineTo x="-64" y="20267"/>
                    <wp:lineTo x="21600" y="20267"/>
                    <wp:lineTo x="21664" y="0"/>
                    <wp:lineTo x="21259" y="0"/>
                  </wp:wrapPolygon>
                </wp:wrapTight>
                <wp:docPr id="4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17520" cy="1553845"/>
                        </a:xfrm>
                        <a:custGeom>
                          <a:avLst/>
                          <a:gdLst>
                            <a:gd name="T0" fmla="*/ 0 w 4752"/>
                            <a:gd name="T1" fmla="*/ 34 h 2327"/>
                            <a:gd name="T2" fmla="*/ 0 w 4752"/>
                            <a:gd name="T3" fmla="*/ 2327 h 2327"/>
                            <a:gd name="T4" fmla="*/ 4725 w 4752"/>
                            <a:gd name="T5" fmla="*/ 2327 h 2327"/>
                            <a:gd name="T6" fmla="*/ 4752 w 4752"/>
                            <a:gd name="T7" fmla="*/ 0 h 2327"/>
                            <a:gd name="T8" fmla="*/ 0 w 4752"/>
                            <a:gd name="T9" fmla="*/ 34 h 23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752" h="2327">
                              <a:moveTo>
                                <a:pt x="0" y="34"/>
                              </a:moveTo>
                              <a:cubicBezTo>
                                <a:pt x="0" y="1180"/>
                                <a:pt x="0" y="2327"/>
                                <a:pt x="0" y="2327"/>
                              </a:cubicBezTo>
                              <a:lnTo>
                                <a:pt x="4725" y="2327"/>
                              </a:lnTo>
                              <a:cubicBezTo>
                                <a:pt x="4725" y="2327"/>
                                <a:pt x="4738" y="1163"/>
                                <a:pt x="4752" y="0"/>
                              </a:cubicBezTo>
                              <a:cubicBezTo>
                                <a:pt x="3992" y="386"/>
                                <a:pt x="2259" y="787"/>
                                <a:pt x="0" y="34"/>
                              </a:cubicBez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chemeClr val="accent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bg2">
                                <a:lumMod val="100000"/>
                                <a:lumOff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5" o:spid="_x0000_s1026" style="position:absolute;margin-left:518.4pt;margin-top:453.35pt;width:237.6pt;height:122.3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52,232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" path="m0,34c0,1180,,2327,,2327l4725,2327c4725,2327,4738,1163,4752,,3992,386,2259,787,,34xe" fillcolor="#b0ccb0 [3205]" stroked="f">
                <v:fill color2="#eaebde [3214]" rotate="t" focus="100%" type="gradient"/>
                <v:path arrowok="t" o:connecttype="custom" o:connectlocs="0,22703;0,1553845;3000375,1553845;3017520,0;0,22703" o:connectangles="0,0,0,0,0"/>
                <w10:wrap type="tight" anchorx="page" anchory="page"/>
              </v:shape>
            </w:pict>
          </mc:Fallback>
        </mc:AlternateContent>
      </w:r>
      <w:r w:rsidR="006512A1">
        <w:rPr>
          <w:noProof/>
        </w:rPr>
        <mc:AlternateContent>
          <mc:Choice Requires="wpg">
            <w:drawing>
              <wp:anchor distT="0" distB="0" distL="114300" distR="114300" simplePos="0" relativeHeight="251657214" behindDoc="0" locked="0" layoutInCell="1" allowOverlap="1" wp14:anchorId="14F3095A" wp14:editId="532DAFE0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9144000" cy="1676400"/>
                <wp:effectExtent l="0" t="0" r="0" b="0"/>
                <wp:wrapTight wrapText="bothSides">
                  <wp:wrapPolygon edited="0">
                    <wp:start x="-23" y="0"/>
                    <wp:lineTo x="-23" y="21355"/>
                    <wp:lineTo x="113" y="21355"/>
                    <wp:lineTo x="2948" y="21355"/>
                    <wp:lineTo x="15885" y="20005"/>
                    <wp:lineTo x="16313" y="19514"/>
                    <wp:lineTo x="18450" y="17795"/>
                    <wp:lineTo x="20633" y="15586"/>
                    <wp:lineTo x="21623" y="14114"/>
                    <wp:lineTo x="21623" y="0"/>
                    <wp:lineTo x="-23" y="0"/>
                  </wp:wrapPolygon>
                </wp:wrapTight>
                <wp:docPr id="14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1676400"/>
                          <a:chOff x="720" y="720"/>
                          <a:chExt cx="14400" cy="2640"/>
                        </a:xfrm>
                      </wpg:grpSpPr>
                      <wps:wsp>
                        <wps:cNvPr id="142" name="Freeform 9"/>
                        <wps:cNvSpPr>
                          <a:spLocks/>
                        </wps:cNvSpPr>
                        <wps:spPr bwMode="auto">
                          <a:xfrm>
                            <a:off x="720" y="1200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10"/>
                        <wps:cNvSpPr>
                          <a:spLocks/>
                        </wps:cNvSpPr>
                        <wps:spPr bwMode="auto">
                          <a:xfrm>
                            <a:off x="720" y="1055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chemeClr val="bg2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2">
                                  <a:lumMod val="100000"/>
                                  <a:lumOff val="0"/>
                                </a:scheme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1"/>
                        <wps:cNvSpPr>
                          <a:spLocks/>
                        </wps:cNvSpPr>
                        <wps:spPr bwMode="auto">
                          <a:xfrm>
                            <a:off x="720" y="800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2"/>
                        <wps:cNvSpPr>
                          <a:spLocks/>
                        </wps:cNvSpPr>
                        <wps:spPr bwMode="auto">
                          <a:xfrm>
                            <a:off x="720" y="720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36pt;margin-top:36pt;width:10in;height:132pt;z-index:251657214;mso-position-horizontal-relative:page;mso-position-vertical-relative:page" coordorigin="720,720" coordsize="14400,26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">
                <v:shape id="Freeform 9" o:spid="_x0000_s1027" style="position:absolute;left:720;top:1200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Y80KxAAA&#10;ANwAAAAPAAAAZHJzL2Rvd25yZXYueG1sRE9La8JAEL4X/A/LCL0U3ZiqLdFVpFDx4MXHocchO02C&#10;2dm4u5rk33cLgrf5+J6zXHemFndyvrKsYDJOQBDnVldcKDifvkefIHxA1lhbJgU9eVivBi9LzLRt&#10;+UD3YyhEDGGfoYIyhCaT0uclGfRj2xBH7tc6gyFCV0jtsI3hppZpksylwYpjQ4kNfZWUX443o+Bj&#10;+35928l9v02n7eTwc3bXfuaUeh12mwWIQF14ih/unY7zpyn8PxMvkK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2PNCsQAAADcAAAADwAAAAAAAAAAAAAAAACXAgAAZHJzL2Rv&#10;d25yZXYueG1sUEsFBgAAAAAEAAQA9QAAAIgDAAAAAA==&#10;" path="m0,0l14400,,14400,1239c14400,1239,11183,2012,9580,1959,7972,1926,7120,980,4780,920,2440,860,720,1481,20,2160,20,1180,,,,0xe" fillcolor="white [3212]" stroked="f">
                  <v:path arrowok="t" o:connecttype="custom" o:connectlocs="0,0;14400,0;14400,1239;9580,1959;4780,920;20,2160;0,0" o:connectangles="0,0,0,0,0,0,0"/>
                </v:shape>
                <v:shape id="Freeform 10" o:spid="_x0000_s1028" style="position:absolute;left:720;top:1055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fu5PwQAA&#10;ANwAAAAPAAAAZHJzL2Rvd25yZXYueG1sRE9LawIxEL4X/A9hhN5q4gOxq1FELPSq9rK3YTPuBjeT&#10;ZRPjtr++EQq9zcf3nM1ucK1I1AfrWcN0okAQV95YrjV8XT7eViBCRDbYeiYN3xRgtx29bLAw/sEn&#10;SudYixzCoUANTYxdIWWoGnIYJr4jztzV9w5jhn0tTY+PHO5aOVNqKR1azg0NdnRoqLqd706DSqv0&#10;c5+/2zSzp6MvS1XV5VHr1/GwX4OINMR/8Z/70+T5izk8n8kXyO0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37uT8EAAADcAAAADwAAAAAAAAAAAAAAAACXAgAAZHJzL2Rvd25y&#10;ZXYueG1sUEsFBgAAAAAEAAQA9QAAAIUDAAAAAA==&#10;" path="m0,0l14400,,14400,1239c14400,1239,11183,2012,9580,1959,7972,1926,7120,980,4780,920,2440,860,720,1481,20,2160,20,1180,,,,0xe" fillcolor="#eaebde [3214]" stroked="f">
                  <v:fill color2="#b0ccb0 [3205]" rotate="t" focus="100%" type="gradient"/>
                  <v:path arrowok="t" o:connecttype="custom" o:connectlocs="0,0;14400,0;14400,1239;9580,1959;4780,920;20,2160;0,0" o:connectangles="0,0,0,0,0,0,0"/>
                </v:shape>
                <v:shape id="Freeform 11" o:spid="_x0000_s1029" style="position:absolute;left:720;top:800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xvDlxAAA&#10;ANwAAAAPAAAAZHJzL2Rvd25yZXYueG1sRE9Na8JAEL0X/A/LCL2UutGmVVI3oRQqHrxoPXgcsmMS&#10;mp2Nu1uT/PtuQfA2j/c562IwrbiS841lBfNZAoK4tLrhSsHx++t5BcIHZI2tZVIwkocinzysMdO2&#10;5z1dD6ESMYR9hgrqELpMSl/WZNDPbEccubN1BkOErpLaYR/DTSsXSfImDTYcG2rs6LOm8ufwaxQs&#10;Ny+Xp63cjZtF2s/3p6O7jK9Oqcfp8PEOItAQ7uKbe6vj/DSF/2fiBTL/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8bw5cQAAADcAAAADwAAAAAAAAAAAAAAAACXAgAAZHJzL2Rv&#10;d25yZXYueG1sUEsFBgAAAAAEAAQA9QAAAIgDAAAAAA==&#10;" path="m0,0l14400,,14400,1239c14400,1239,11183,2012,9580,1959,7972,1926,7120,980,4780,920,2440,860,720,1481,20,2160,20,1180,,,,0xe" fillcolor="white [3212]" stroked="f">
                  <v:path arrowok="t" o:connecttype="custom" o:connectlocs="0,0;14400,0;14400,1239;9580,1959;4780,920;20,2160;0,0" o:connectangles="0,0,0,0,0,0,0"/>
                </v:shape>
                <v:shape id="Freeform 12" o:spid="_x0000_s1030" style="position:absolute;left:720;top:720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0p9CwwAA&#10;ANwAAAAPAAAAZHJzL2Rvd25yZXYueG1sRE9La8JAEL4L/Q/LFLzpRvtQohsprYVCD2Kq9zE7JiHZ&#10;2bC70fTfdwuCt/n4nrPeDKYVF3K+tqxgNk1AEBdW11wqOPx8TpYgfEDW2FomBb/kYZM9jNaYanvl&#10;PV3yUIoYwj5FBVUIXSqlLyoy6Ke2I47c2TqDIUJXSu3wGsNNK+dJ8ioN1hwbKuzovaKiyXuj4KPt&#10;d/n8+7jYHpqur5+OLtHFSanx4/C2AhFoCHfxzf2l4/znF/h/Jl4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30p9CwwAAANwAAAAPAAAAAAAAAAAAAAAAAJcCAABkcnMvZG93&#10;bnJldi54bWxQSwUGAAAAAAQABAD1AAAAhwMAAAAA&#10;" path="m0,0l14400,,14400,1239c14400,1239,11183,2012,9580,1959,7972,1926,7120,980,4780,920,2440,860,720,1481,20,2160,20,1180,,,,0xe" fillcolor="#72a376 [3204]" stroked="f">
                  <v:fill color2="#aac7ac [1940]" rotate="t" focus="100%" type="gradient"/>
                  <v:path arrowok="t" o:connecttype="custom" o:connectlocs="0,0;14400,0;14400,1239;9580,1959;4780,920;20,2160;0,0" o:connectangles="0,0,0,0,0,0,0"/>
                </v:shape>
                <w10:wrap type="tight" anchorx="page" anchory="page"/>
              </v:group>
            </w:pict>
          </mc:Fallback>
        </mc:AlternateContent>
      </w:r>
      <w:r w:rsidR="00C9511C">
        <w:rPr>
          <w:noProof/>
        </w:rPr>
        <w:drawing>
          <wp:anchor distT="0" distB="0" distL="118745" distR="118745" simplePos="0" relativeHeight="251787281" behindDoc="0" locked="0" layoutInCell="0" allowOverlap="1" wp14:anchorId="6FE2D6FF" wp14:editId="1AC10F60">
            <wp:simplePos x="0" y="0"/>
            <wp:positionH relativeFrom="page">
              <wp:posOffset>762000</wp:posOffset>
            </wp:positionH>
            <wp:positionV relativeFrom="page">
              <wp:posOffset>1148080</wp:posOffset>
            </wp:positionV>
            <wp:extent cx="685800" cy="731520"/>
            <wp:effectExtent l="101600" t="76200" r="50800" b="55880"/>
            <wp:wrapTight wrapText="bothSides">
              <wp:wrapPolygon edited="0">
                <wp:start x="5600" y="-2250"/>
                <wp:lineTo x="800" y="0"/>
                <wp:lineTo x="-3200" y="6000"/>
                <wp:lineTo x="-3200" y="13500"/>
                <wp:lineTo x="800" y="21750"/>
                <wp:lineTo x="5600" y="23250"/>
                <wp:lineTo x="6400" y="23250"/>
                <wp:lineTo x="14400" y="23250"/>
                <wp:lineTo x="15200" y="23250"/>
                <wp:lineTo x="18400" y="21750"/>
                <wp:lineTo x="23200" y="16500"/>
                <wp:lineTo x="23200" y="2250"/>
                <wp:lineTo x="15200" y="-2250"/>
                <wp:lineTo x="5600" y="-2250"/>
              </wp:wrapPolygon>
            </wp:wrapTight>
            <wp:docPr id="9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laceholder-base---neutra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3152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635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C9511C">
        <w:rPr>
          <w:noProof/>
        </w:rPr>
        <w:drawing>
          <wp:anchor distT="0" distB="0" distL="118745" distR="118745" simplePos="0" relativeHeight="251787280" behindDoc="0" locked="0" layoutInCell="0" allowOverlap="1" wp14:anchorId="0FEF845C" wp14:editId="1D9AF3A7">
            <wp:simplePos x="0" y="0"/>
            <wp:positionH relativeFrom="page">
              <wp:posOffset>3073400</wp:posOffset>
            </wp:positionH>
            <wp:positionV relativeFrom="page">
              <wp:posOffset>914400</wp:posOffset>
            </wp:positionV>
            <wp:extent cx="266700" cy="320040"/>
            <wp:effectExtent l="25400" t="50800" r="38100" b="35560"/>
            <wp:wrapTight wrapText="bothSides">
              <wp:wrapPolygon edited="0">
                <wp:start x="-2057" y="-3429"/>
                <wp:lineTo x="0" y="24000"/>
                <wp:lineTo x="18514" y="24000"/>
                <wp:lineTo x="18514" y="24000"/>
                <wp:lineTo x="24686" y="18857"/>
                <wp:lineTo x="24686" y="1714"/>
                <wp:lineTo x="20571" y="-3429"/>
                <wp:lineTo x="-2057" y="-3429"/>
              </wp:wrapPolygon>
            </wp:wrapTight>
            <wp:docPr id="8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laceholder-base---neutra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2004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508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C9511C">
        <w:rPr>
          <w:noProof/>
        </w:rPr>
        <w:drawing>
          <wp:anchor distT="0" distB="0" distL="118745" distR="118745" simplePos="0" relativeHeight="251787279" behindDoc="0" locked="0" layoutInCell="0" allowOverlap="1" wp14:anchorId="34EFC248" wp14:editId="6CFD0B1C">
            <wp:simplePos x="3632200" y="762000"/>
            <wp:positionH relativeFrom="page">
              <wp:posOffset>3611880</wp:posOffset>
            </wp:positionH>
            <wp:positionV relativeFrom="page">
              <wp:posOffset>758825</wp:posOffset>
            </wp:positionV>
            <wp:extent cx="822960" cy="889635"/>
            <wp:effectExtent l="101600" t="76200" r="91440" b="75565"/>
            <wp:wrapTight wrapText="bothSides">
              <wp:wrapPolygon edited="0">
                <wp:start x="5333" y="-1850"/>
                <wp:lineTo x="1333" y="0"/>
                <wp:lineTo x="-2667" y="5550"/>
                <wp:lineTo x="-1333" y="19118"/>
                <wp:lineTo x="6000" y="23435"/>
                <wp:lineTo x="8667" y="23435"/>
                <wp:lineTo x="12000" y="23435"/>
                <wp:lineTo x="14667" y="23435"/>
                <wp:lineTo x="22667" y="19118"/>
                <wp:lineTo x="22667" y="17884"/>
                <wp:lineTo x="23333" y="17884"/>
                <wp:lineTo x="24000" y="11101"/>
                <wp:lineTo x="24000" y="5550"/>
                <wp:lineTo x="18667" y="-617"/>
                <wp:lineTo x="15333" y="-1850"/>
                <wp:lineTo x="5333" y="-1850"/>
              </wp:wrapPolygon>
            </wp:wrapTight>
            <wp:docPr id="7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laceholder-base---neutra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89635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C9511C">
        <w:rPr>
          <w:noProof/>
        </w:rPr>
        <w:drawing>
          <wp:anchor distT="0" distB="0" distL="118745" distR="118745" simplePos="0" relativeHeight="251787278" behindDoc="0" locked="0" layoutInCell="0" allowOverlap="1" wp14:anchorId="42A031E6" wp14:editId="16A720CB">
            <wp:simplePos x="0" y="0"/>
            <wp:positionH relativeFrom="page">
              <wp:posOffset>9156700</wp:posOffset>
            </wp:positionH>
            <wp:positionV relativeFrom="page">
              <wp:posOffset>1257300</wp:posOffset>
            </wp:positionV>
            <wp:extent cx="228600" cy="274320"/>
            <wp:effectExtent l="25400" t="50800" r="50800" b="30480"/>
            <wp:wrapTight wrapText="bothSides">
              <wp:wrapPolygon edited="0">
                <wp:start x="-2400" y="-4000"/>
                <wp:lineTo x="-2400" y="24000"/>
                <wp:lineTo x="21600" y="24000"/>
                <wp:lineTo x="26400" y="16000"/>
                <wp:lineTo x="26400" y="2000"/>
                <wp:lineTo x="21600" y="-4000"/>
                <wp:lineTo x="-2400" y="-4000"/>
              </wp:wrapPolygon>
            </wp:wrapTight>
            <wp:docPr id="6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laceholder-base---neutra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7432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508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C9511C">
        <w:rPr>
          <w:noProof/>
        </w:rPr>
        <w:drawing>
          <wp:anchor distT="0" distB="0" distL="118745" distR="118745" simplePos="0" relativeHeight="251787277" behindDoc="0" locked="0" layoutInCell="0" allowOverlap="1" wp14:anchorId="24A1D63A" wp14:editId="6FA437AC">
            <wp:simplePos x="0" y="0"/>
            <wp:positionH relativeFrom="page">
              <wp:posOffset>8483600</wp:posOffset>
            </wp:positionH>
            <wp:positionV relativeFrom="page">
              <wp:posOffset>1358900</wp:posOffset>
            </wp:positionV>
            <wp:extent cx="411480" cy="457200"/>
            <wp:effectExtent l="76200" t="50800" r="45720" b="25400"/>
            <wp:wrapTight wrapText="bothSides">
              <wp:wrapPolygon edited="0">
                <wp:start x="2667" y="-2400"/>
                <wp:lineTo x="-2667" y="2400"/>
                <wp:lineTo x="-4000" y="16800"/>
                <wp:lineTo x="1333" y="22800"/>
                <wp:lineTo x="2667" y="22800"/>
                <wp:lineTo x="18667" y="22800"/>
                <wp:lineTo x="20000" y="22800"/>
                <wp:lineTo x="24000" y="18000"/>
                <wp:lineTo x="24000" y="4800"/>
                <wp:lineTo x="18667" y="-2400"/>
                <wp:lineTo x="2667" y="-2400"/>
              </wp:wrapPolygon>
            </wp:wrapTight>
            <wp:docPr id="5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laceholder-base---neutra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45720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508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C9511C">
        <w:rPr>
          <w:noProof/>
        </w:rPr>
        <w:drawing>
          <wp:anchor distT="0" distB="0" distL="118745" distR="118745" simplePos="0" relativeHeight="251787276" behindDoc="0" locked="0" layoutInCell="0" allowOverlap="1" wp14:anchorId="09F8C211" wp14:editId="2739ADF7">
            <wp:simplePos x="0" y="0"/>
            <wp:positionH relativeFrom="page">
              <wp:posOffset>7505700</wp:posOffset>
            </wp:positionH>
            <wp:positionV relativeFrom="page">
              <wp:posOffset>1308100</wp:posOffset>
            </wp:positionV>
            <wp:extent cx="685800" cy="731520"/>
            <wp:effectExtent l="101600" t="76200" r="50800" b="55880"/>
            <wp:wrapTight wrapText="bothSides">
              <wp:wrapPolygon edited="0">
                <wp:start x="5600" y="-2250"/>
                <wp:lineTo x="800" y="0"/>
                <wp:lineTo x="-3200" y="6000"/>
                <wp:lineTo x="-3200" y="13500"/>
                <wp:lineTo x="800" y="21750"/>
                <wp:lineTo x="5600" y="23250"/>
                <wp:lineTo x="6400" y="23250"/>
                <wp:lineTo x="14400" y="23250"/>
                <wp:lineTo x="15200" y="23250"/>
                <wp:lineTo x="18400" y="21750"/>
                <wp:lineTo x="23200" y="16500"/>
                <wp:lineTo x="23200" y="2250"/>
                <wp:lineTo x="15200" y="-2250"/>
                <wp:lineTo x="5600" y="-2250"/>
              </wp:wrapPolygon>
            </wp:wrapTight>
            <wp:docPr id="10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laceholder-base---neutra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3152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635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C9511C">
        <w:rPr>
          <w:noProof/>
        </w:rPr>
        <w:drawing>
          <wp:anchor distT="0" distB="0" distL="118745" distR="118745" simplePos="0" relativeHeight="251787275" behindDoc="0" locked="0" layoutInCell="0" allowOverlap="1" wp14:anchorId="6AD3A183" wp14:editId="53E8150D">
            <wp:simplePos x="0" y="0"/>
            <wp:positionH relativeFrom="page">
              <wp:posOffset>6299200</wp:posOffset>
            </wp:positionH>
            <wp:positionV relativeFrom="page">
              <wp:posOffset>1193800</wp:posOffset>
            </wp:positionV>
            <wp:extent cx="914400" cy="1005840"/>
            <wp:effectExtent l="101600" t="76200" r="76200" b="60960"/>
            <wp:wrapTight wrapText="bothSides">
              <wp:wrapPolygon edited="0">
                <wp:start x="6000" y="-1636"/>
                <wp:lineTo x="2400" y="0"/>
                <wp:lineTo x="-2400" y="4909"/>
                <wp:lineTo x="-2400" y="15818"/>
                <wp:lineTo x="4800" y="22909"/>
                <wp:lineTo x="6600" y="22909"/>
                <wp:lineTo x="14400" y="22909"/>
                <wp:lineTo x="16200" y="22909"/>
                <wp:lineTo x="23400" y="17455"/>
                <wp:lineTo x="23400" y="4909"/>
                <wp:lineTo x="18600" y="0"/>
                <wp:lineTo x="15000" y="-1636"/>
                <wp:lineTo x="6000" y="-1636"/>
              </wp:wrapPolygon>
            </wp:wrapTight>
            <wp:docPr id="11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laceholder-base---neutra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00584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C9511C">
        <w:br w:type="page"/>
      </w: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4449" behindDoc="0" locked="0" layoutInCell="1" allowOverlap="1" wp14:anchorId="3D01D0E1" wp14:editId="0C959339">
                <wp:simplePos x="0" y="0"/>
                <wp:positionH relativeFrom="page">
                  <wp:posOffset>460375</wp:posOffset>
                </wp:positionH>
                <wp:positionV relativeFrom="page">
                  <wp:posOffset>6489065</wp:posOffset>
                </wp:positionV>
                <wp:extent cx="3014345" cy="550545"/>
                <wp:effectExtent l="0" t="0" r="0" b="8255"/>
                <wp:wrapThrough wrapText="bothSides">
                  <wp:wrapPolygon edited="0">
                    <wp:start x="182" y="0"/>
                    <wp:lineTo x="182" y="20927"/>
                    <wp:lineTo x="21295" y="20927"/>
                    <wp:lineTo x="21295" y="0"/>
                    <wp:lineTo x="182" y="0"/>
                  </wp:wrapPolygon>
                </wp:wrapThrough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4345" cy="550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A15B5" w14:textId="7009C4FF" w:rsidR="00AD3C6D" w:rsidRDefault="00AD3C6D">
                            <w:proofErr w:type="gramStart"/>
                            <w:r>
                              <w:t>double</w:t>
                            </w:r>
                            <w:proofErr w:type="gramEnd"/>
                            <w:r>
                              <w:t xml:space="preserve"> check the spelling and capitalization. (</w:t>
                            </w:r>
                            <w:proofErr w:type="spellStart"/>
                            <w:r>
                              <w:t>Eg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Deadpool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29" type="#_x0000_t202" style="position:absolute;margin-left:36.25pt;margin-top:510.95pt;width:237.35pt;height:43.35pt;z-index:251794449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" mv:complextextbox="1" filled="f" stroked="f">
                <v:textbox>
                  <w:txbxContent>
                    <w:p w14:paraId="5F4A15B5" w14:textId="7009C4FF" w:rsidR="00AD3C6D" w:rsidRDefault="00AD3C6D">
                      <w:proofErr w:type="gramStart"/>
                      <w:r>
                        <w:t>double</w:t>
                      </w:r>
                      <w:proofErr w:type="gramEnd"/>
                      <w:r>
                        <w:t xml:space="preserve"> check the spelling and capitalization. (</w:t>
                      </w:r>
                      <w:proofErr w:type="spellStart"/>
                      <w:r>
                        <w:t>Eg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Deadpool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25" behindDoc="0" locked="0" layoutInCell="1" allowOverlap="1" wp14:anchorId="020F339D" wp14:editId="6E17D4C4">
                <wp:simplePos x="0" y="0"/>
                <wp:positionH relativeFrom="page">
                  <wp:posOffset>457200</wp:posOffset>
                </wp:positionH>
                <wp:positionV relativeFrom="page">
                  <wp:posOffset>4858384</wp:posOffset>
                </wp:positionV>
                <wp:extent cx="964565" cy="1654175"/>
                <wp:effectExtent l="0" t="0" r="0" b="0"/>
                <wp:wrapThrough wrapText="bothSides">
                  <wp:wrapPolygon edited="0">
                    <wp:start x="569" y="0"/>
                    <wp:lineTo x="569" y="21227"/>
                    <wp:lineTo x="20477" y="21227"/>
                    <wp:lineTo x="20477" y="0"/>
                    <wp:lineTo x="569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4565" cy="1654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2D8867" w14:textId="2835A32F" w:rsidR="00AD3C6D" w:rsidRDefault="00AD3C6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Stage 2</w:t>
                            </w:r>
                          </w:p>
                          <w:p w14:paraId="2D62DE13" w14:textId="77777777" w:rsidR="00AD3C6D" w:rsidRDefault="00AD3C6D" w:rsidP="004143A4">
                            <w:r>
                              <w:rPr>
                                <w:rFonts w:hint="eastAsia"/>
                              </w:rPr>
                              <w:t>New</w:t>
                            </w:r>
                            <w:r>
                              <w:t xml:space="preserve"> User:</w:t>
                            </w:r>
                          </w:p>
                          <w:p w14:paraId="44EE53A5" w14:textId="07E96552" w:rsidR="00AD3C6D" w:rsidRDefault="00AD3C6D" w:rsidP="004143A4">
                            <w:r>
                              <w:t xml:space="preserve">Enter the movie name that you would like to rent and press “Enter”, </w:t>
                            </w:r>
                          </w:p>
                          <w:p w14:paraId="060BCB7E" w14:textId="77777777" w:rsidR="00AD3C6D" w:rsidRDefault="00AD3C6D" w:rsidP="004143A4"/>
                          <w:p w14:paraId="01CCC887" w14:textId="77777777" w:rsidR="00AD3C6D" w:rsidRPr="004143A4" w:rsidRDefault="00AD3C6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0" type="#_x0000_t202" style="position:absolute;margin-left:36pt;margin-top:382.55pt;width:75.95pt;height:130.25pt;z-index:25179342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" mv:complextextbox="1" filled="f" stroked="f">
                <v:textbox>
                  <w:txbxContent>
                    <w:p w14:paraId="592D8867" w14:textId="2835A32F" w:rsidR="00AD3C6D" w:rsidRDefault="00AD3C6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Stage 2</w:t>
                      </w:r>
                    </w:p>
                    <w:p w14:paraId="2D62DE13" w14:textId="77777777" w:rsidR="00AD3C6D" w:rsidRDefault="00AD3C6D" w:rsidP="004143A4">
                      <w:r>
                        <w:rPr>
                          <w:rFonts w:hint="eastAsia"/>
                        </w:rPr>
                        <w:t>New</w:t>
                      </w:r>
                      <w:r>
                        <w:t xml:space="preserve"> User:</w:t>
                      </w:r>
                    </w:p>
                    <w:p w14:paraId="44EE53A5" w14:textId="07E96552" w:rsidR="00AD3C6D" w:rsidRDefault="00AD3C6D" w:rsidP="004143A4">
                      <w:r>
                        <w:t xml:space="preserve">Enter the movie name that you would like to rent and press “Enter”, </w:t>
                      </w:r>
                    </w:p>
                    <w:p w14:paraId="060BCB7E" w14:textId="77777777" w:rsidR="00AD3C6D" w:rsidRDefault="00AD3C6D" w:rsidP="004143A4"/>
                    <w:p w14:paraId="01CCC887" w14:textId="77777777" w:rsidR="00AD3C6D" w:rsidRPr="004143A4" w:rsidRDefault="00AD3C6D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A2F58">
        <w:rPr>
          <w:noProof/>
        </w:rPr>
        <mc:AlternateContent>
          <mc:Choice Requires="wps">
            <w:drawing>
              <wp:anchor distT="0" distB="0" distL="114300" distR="114300" simplePos="0" relativeHeight="251807761" behindDoc="0" locked="0" layoutInCell="1" allowOverlap="1" wp14:anchorId="2BAECD15" wp14:editId="09FAC625">
                <wp:simplePos x="0" y="0"/>
                <wp:positionH relativeFrom="page">
                  <wp:posOffset>6583680</wp:posOffset>
                </wp:positionH>
                <wp:positionV relativeFrom="page">
                  <wp:posOffset>6959600</wp:posOffset>
                </wp:positionV>
                <wp:extent cx="3017520" cy="469900"/>
                <wp:effectExtent l="0" t="0" r="0" b="12700"/>
                <wp:wrapThrough wrapText="bothSides">
                  <wp:wrapPolygon edited="0">
                    <wp:start x="182" y="0"/>
                    <wp:lineTo x="182" y="21016"/>
                    <wp:lineTo x="21273" y="21016"/>
                    <wp:lineTo x="21273" y="0"/>
                    <wp:lineTo x="182" y="0"/>
                  </wp:wrapPolygon>
                </wp:wrapThrough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46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3B5C5" w14:textId="77777777" w:rsidR="00AD3C6D" w:rsidRPr="000A2F58" w:rsidRDefault="00AD3C6D" w:rsidP="000A2F5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A2F58">
                              <w:rPr>
                                <w:sz w:val="20"/>
                                <w:szCs w:val="20"/>
                              </w:rPr>
                              <w:t xml:space="preserve">Ps: you could always rent out multiple movies, just need to go through the process again! </w:t>
                            </w:r>
                          </w:p>
                          <w:p w14:paraId="5773CCBA" w14:textId="5A8B16A2" w:rsidR="00AD3C6D" w:rsidRDefault="00AD3C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9" o:spid="_x0000_s1031" type="#_x0000_t202" style="position:absolute;margin-left:518.4pt;margin-top:548pt;width:237.6pt;height:37pt;z-index:251807761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" mv:complextextbox="1" filled="f" stroked="f">
                <v:textbox>
                  <w:txbxContent>
                    <w:p w14:paraId="15B3B5C5" w14:textId="77777777" w:rsidR="00AD3C6D" w:rsidRPr="000A2F58" w:rsidRDefault="00AD3C6D" w:rsidP="000A2F58">
                      <w:pPr>
                        <w:rPr>
                          <w:sz w:val="20"/>
                          <w:szCs w:val="20"/>
                        </w:rPr>
                      </w:pPr>
                      <w:r w:rsidRPr="000A2F58">
                        <w:rPr>
                          <w:sz w:val="20"/>
                          <w:szCs w:val="20"/>
                        </w:rPr>
                        <w:t xml:space="preserve">Ps: you could always rent out multiple movies, just need to go through the process again! </w:t>
                      </w:r>
                    </w:p>
                    <w:p w14:paraId="5773CCBA" w14:textId="5A8B16A2" w:rsidR="00AD3C6D" w:rsidRDefault="00AD3C6D"/>
                  </w:txbxContent>
                </v:textbox>
                <w10:wrap type="through" anchorx="page" anchory="page"/>
              </v:shape>
            </w:pict>
          </mc:Fallback>
        </mc:AlternateContent>
      </w:r>
      <w:r w:rsidR="000A2F58">
        <w:rPr>
          <w:noProof/>
        </w:rPr>
        <mc:AlternateContent>
          <mc:Choice Requires="wps">
            <w:drawing>
              <wp:anchor distT="0" distB="0" distL="114300" distR="114300" simplePos="0" relativeHeight="251806737" behindDoc="0" locked="0" layoutInCell="1" allowOverlap="1" wp14:anchorId="693866EB" wp14:editId="2430388A">
                <wp:simplePos x="0" y="0"/>
                <wp:positionH relativeFrom="page">
                  <wp:posOffset>6583680</wp:posOffset>
                </wp:positionH>
                <wp:positionV relativeFrom="page">
                  <wp:posOffset>6440805</wp:posOffset>
                </wp:positionV>
                <wp:extent cx="3017520" cy="354965"/>
                <wp:effectExtent l="0" t="0" r="0" b="635"/>
                <wp:wrapThrough wrapText="bothSides">
                  <wp:wrapPolygon edited="0">
                    <wp:start x="182" y="0"/>
                    <wp:lineTo x="182" y="20093"/>
                    <wp:lineTo x="21273" y="20093"/>
                    <wp:lineTo x="21273" y="0"/>
                    <wp:lineTo x="182" y="0"/>
                  </wp:wrapPolygon>
                </wp:wrapThrough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61BE4" w14:textId="1362E017" w:rsidR="00AD3C6D" w:rsidRDefault="00AD3C6D">
                            <w:proofErr w:type="gramStart"/>
                            <w:r>
                              <w:t>top</w:t>
                            </w:r>
                            <w:proofErr w:type="gramEnd"/>
                            <w:r>
                              <w:t xml:space="preserve"> if you would like to rent the movie.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8" o:spid="_x0000_s1032" type="#_x0000_t202" style="position:absolute;margin-left:518.4pt;margin-top:507.15pt;width:237.6pt;height:27.95pt;z-index:251806737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" mv:complextextbox="1" filled="f" stroked="f">
                <v:textbox>
                  <w:txbxContent>
                    <w:p w14:paraId="72E61BE4" w14:textId="1362E017" w:rsidR="00AD3C6D" w:rsidRDefault="00AD3C6D">
                      <w:proofErr w:type="gramStart"/>
                      <w:r>
                        <w:t>top</w:t>
                      </w:r>
                      <w:proofErr w:type="gramEnd"/>
                      <w:r>
                        <w:t xml:space="preserve"> if you would like to rent the movie.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A2F58">
        <w:rPr>
          <w:noProof/>
        </w:rPr>
        <mc:AlternateContent>
          <mc:Choice Requires="wps">
            <w:drawing>
              <wp:anchor distT="0" distB="0" distL="114300" distR="114300" simplePos="0" relativeHeight="251803665" behindDoc="0" locked="0" layoutInCell="1" allowOverlap="1" wp14:anchorId="37FD8387" wp14:editId="4CD50BBD">
                <wp:simplePos x="0" y="0"/>
                <wp:positionH relativeFrom="page">
                  <wp:posOffset>6583680</wp:posOffset>
                </wp:positionH>
                <wp:positionV relativeFrom="page">
                  <wp:posOffset>4683760</wp:posOffset>
                </wp:positionV>
                <wp:extent cx="1040130" cy="1828800"/>
                <wp:effectExtent l="0" t="0" r="0" b="0"/>
                <wp:wrapThrough wrapText="bothSides">
                  <wp:wrapPolygon edited="0">
                    <wp:start x="527" y="0"/>
                    <wp:lineTo x="527" y="21300"/>
                    <wp:lineTo x="20571" y="21300"/>
                    <wp:lineTo x="20571" y="0"/>
                    <wp:lineTo x="527" y="0"/>
                  </wp:wrapPolygon>
                </wp:wrapThrough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13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12A79" w14:textId="27B71D21" w:rsidR="00AD3C6D" w:rsidRPr="00CC6F90" w:rsidRDefault="00AD3C6D" w:rsidP="00CC6F9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Stage 4</w:t>
                            </w:r>
                          </w:p>
                          <w:p w14:paraId="4ED34288" w14:textId="77777777" w:rsidR="00AD3C6D" w:rsidRDefault="00AD3C6D" w:rsidP="00CC6F90">
                            <w:r>
                              <w:t xml:space="preserve">New User&amp; Return User: </w:t>
                            </w:r>
                          </w:p>
                          <w:p w14:paraId="278CCC3C" w14:textId="70BF2B9D" w:rsidR="00AD3C6D" w:rsidRDefault="00AD3C6D" w:rsidP="00CC6F90">
                            <w:r>
                              <w:t xml:space="preserve">A detailed description of the movie you have chosen will pop up; click “Rent” on the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5" o:spid="_x0000_s1033" type="#_x0000_t202" style="position:absolute;margin-left:518.4pt;margin-top:368.8pt;width:81.9pt;height:2in;z-index:251803665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" mv:complextextbox="1" filled="f" stroked="f">
                <v:textbox>
                  <w:txbxContent>
                    <w:p w14:paraId="00B12A79" w14:textId="27B71D21" w:rsidR="00AD3C6D" w:rsidRPr="00CC6F90" w:rsidRDefault="00AD3C6D" w:rsidP="00CC6F9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Stage 4</w:t>
                      </w:r>
                    </w:p>
                    <w:p w14:paraId="4ED34288" w14:textId="77777777" w:rsidR="00AD3C6D" w:rsidRDefault="00AD3C6D" w:rsidP="00CC6F90">
                      <w:r>
                        <w:t xml:space="preserve">New User&amp; Return User: </w:t>
                      </w:r>
                    </w:p>
                    <w:p w14:paraId="278CCC3C" w14:textId="70BF2B9D" w:rsidR="00AD3C6D" w:rsidRDefault="00AD3C6D" w:rsidP="00CC6F90">
                      <w:r>
                        <w:t xml:space="preserve">A detailed description of the movie you have chosen will pop up; click “Rent” on the 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A2F58">
        <w:rPr>
          <w:noProof/>
        </w:rPr>
        <w:drawing>
          <wp:anchor distT="0" distB="0" distL="114300" distR="114300" simplePos="0" relativeHeight="251798545" behindDoc="0" locked="0" layoutInCell="1" allowOverlap="1" wp14:anchorId="258609CB" wp14:editId="66990146">
            <wp:simplePos x="0" y="0"/>
            <wp:positionH relativeFrom="page">
              <wp:posOffset>7623810</wp:posOffset>
            </wp:positionH>
            <wp:positionV relativeFrom="page">
              <wp:posOffset>4725035</wp:posOffset>
            </wp:positionV>
            <wp:extent cx="1977390" cy="1715770"/>
            <wp:effectExtent l="0" t="0" r="3810" b="11430"/>
            <wp:wrapThrough wrapText="bothSides">
              <wp:wrapPolygon edited="0">
                <wp:start x="0" y="0"/>
                <wp:lineTo x="0" y="21424"/>
                <wp:lineTo x="21364" y="21424"/>
                <wp:lineTo x="21364" y="0"/>
                <wp:lineTo x="0" y="0"/>
              </wp:wrapPolygon>
            </wp:wrapThrough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6-09 上午11.02.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221">
        <w:rPr>
          <w:noProof/>
        </w:rPr>
        <w:drawing>
          <wp:anchor distT="0" distB="0" distL="114300" distR="114300" simplePos="0" relativeHeight="251795473" behindDoc="0" locked="0" layoutInCell="1" allowOverlap="1" wp14:anchorId="52DC9190" wp14:editId="75275E1F">
            <wp:simplePos x="0" y="0"/>
            <wp:positionH relativeFrom="page">
              <wp:posOffset>6583680</wp:posOffset>
            </wp:positionH>
            <wp:positionV relativeFrom="page">
              <wp:posOffset>2415540</wp:posOffset>
            </wp:positionV>
            <wp:extent cx="1863090" cy="1494790"/>
            <wp:effectExtent l="0" t="0" r="0" b="3810"/>
            <wp:wrapThrough wrapText="bothSides">
              <wp:wrapPolygon edited="0">
                <wp:start x="0" y="0"/>
                <wp:lineTo x="0" y="21288"/>
                <wp:lineTo x="21202" y="21288"/>
                <wp:lineTo x="21202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445649_1033260730096169_2258212457857654630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221">
        <w:rPr>
          <w:noProof/>
        </w:rPr>
        <mc:AlternateContent>
          <mc:Choice Requires="wps">
            <w:drawing>
              <wp:anchor distT="0" distB="0" distL="114300" distR="114300" simplePos="0" relativeHeight="251805713" behindDoc="0" locked="0" layoutInCell="1" allowOverlap="1" wp14:anchorId="4E69A6A5" wp14:editId="0252B61D">
                <wp:simplePos x="0" y="0"/>
                <wp:positionH relativeFrom="page">
                  <wp:posOffset>6583680</wp:posOffset>
                </wp:positionH>
                <wp:positionV relativeFrom="page">
                  <wp:posOffset>3887469</wp:posOffset>
                </wp:positionV>
                <wp:extent cx="3017520" cy="454025"/>
                <wp:effectExtent l="0" t="0" r="0" b="3175"/>
                <wp:wrapThrough wrapText="bothSides">
                  <wp:wrapPolygon edited="0">
                    <wp:start x="182" y="0"/>
                    <wp:lineTo x="182" y="20543"/>
                    <wp:lineTo x="21273" y="20543"/>
                    <wp:lineTo x="21273" y="0"/>
                    <wp:lineTo x="182" y="0"/>
                  </wp:wrapPolygon>
                </wp:wrapThrough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25EEA" w14:textId="2C60B73D" w:rsidR="00AD3C6D" w:rsidRDefault="00AD3C6D">
                            <w:proofErr w:type="gramStart"/>
                            <w:r>
                              <w:t>names</w:t>
                            </w:r>
                            <w:proofErr w:type="gramEnd"/>
                            <w:r>
                              <w:t>, year, ratings or runtime. (</w:t>
                            </w:r>
                            <w:proofErr w:type="spellStart"/>
                            <w:r>
                              <w:t>Eg</w:t>
                            </w:r>
                            <w:proofErr w:type="spellEnd"/>
                            <w:r>
                              <w:t>. Image showing videos sorted by ratings.)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7" o:spid="_x0000_s1034" type="#_x0000_t202" style="position:absolute;margin-left:518.4pt;margin-top:306.1pt;width:237.6pt;height:35.75pt;z-index:251805713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" mv:complextextbox="1" filled="f" stroked="f">
                <v:textbox>
                  <w:txbxContent>
                    <w:p w14:paraId="38D25EEA" w14:textId="2C60B73D" w:rsidR="00AD3C6D" w:rsidRDefault="00AD3C6D">
                      <w:proofErr w:type="gramStart"/>
                      <w:r>
                        <w:t>names</w:t>
                      </w:r>
                      <w:proofErr w:type="gramEnd"/>
                      <w:r>
                        <w:t>, year, ratings or runtime. (</w:t>
                      </w:r>
                      <w:proofErr w:type="spellStart"/>
                      <w:r>
                        <w:t>Eg</w:t>
                      </w:r>
                      <w:proofErr w:type="spellEnd"/>
                      <w:r>
                        <w:t>. Image showing videos sorted by ratings.)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F12221">
        <w:rPr>
          <w:noProof/>
        </w:rPr>
        <mc:AlternateContent>
          <mc:Choice Requires="wps">
            <w:drawing>
              <wp:anchor distT="0" distB="0" distL="114300" distR="114300" simplePos="0" relativeHeight="251799569" behindDoc="0" locked="0" layoutInCell="1" allowOverlap="1" wp14:anchorId="6B96565A" wp14:editId="3A212AE9">
                <wp:simplePos x="0" y="0"/>
                <wp:positionH relativeFrom="page">
                  <wp:posOffset>8446770</wp:posOffset>
                </wp:positionH>
                <wp:positionV relativeFrom="page">
                  <wp:posOffset>2421891</wp:posOffset>
                </wp:positionV>
                <wp:extent cx="1154430" cy="1465580"/>
                <wp:effectExtent l="0" t="0" r="0" b="7620"/>
                <wp:wrapThrough wrapText="bothSides">
                  <wp:wrapPolygon edited="0">
                    <wp:start x="475" y="0"/>
                    <wp:lineTo x="475" y="21338"/>
                    <wp:lineTo x="20436" y="21338"/>
                    <wp:lineTo x="20436" y="0"/>
                    <wp:lineTo x="475" y="0"/>
                  </wp:wrapPolygon>
                </wp:wrapThrough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4430" cy="1465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BC1C1" w14:textId="43C4D803" w:rsidR="00AD3C6D" w:rsidRPr="006C1747" w:rsidRDefault="00AD3C6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Stage 3</w:t>
                            </w:r>
                          </w:p>
                          <w:p w14:paraId="5EF42351" w14:textId="3EBB4693" w:rsidR="00AD3C6D" w:rsidRDefault="00AD3C6D">
                            <w:r>
                              <w:t xml:space="preserve">There is a sort option in the menu </w:t>
                            </w:r>
                            <w:proofErr w:type="gramStart"/>
                            <w:r>
                              <w:t>bar,</w:t>
                            </w:r>
                            <w:proofErr w:type="gramEnd"/>
                            <w:r>
                              <w:t xml:space="preserve"> you can always choose to sort the movies by categories,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1" o:spid="_x0000_s1035" type="#_x0000_t202" style="position:absolute;margin-left:665.1pt;margin-top:190.7pt;width:90.9pt;height:115.4pt;z-index:25179956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" mv:complextextbox="1" filled="f" stroked="f">
                <v:textbox>
                  <w:txbxContent>
                    <w:p w14:paraId="417BC1C1" w14:textId="43C4D803" w:rsidR="00AD3C6D" w:rsidRPr="006C1747" w:rsidRDefault="00AD3C6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Stage 3</w:t>
                      </w:r>
                    </w:p>
                    <w:p w14:paraId="5EF42351" w14:textId="3EBB4693" w:rsidR="00AD3C6D" w:rsidRDefault="00AD3C6D">
                      <w:r>
                        <w:t xml:space="preserve">There is a sort option in the menu </w:t>
                      </w:r>
                      <w:proofErr w:type="gramStart"/>
                      <w:r>
                        <w:t>bar,</w:t>
                      </w:r>
                      <w:proofErr w:type="gramEnd"/>
                      <w:r>
                        <w:t xml:space="preserve"> you can always choose to sort the movies by categories, 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F12221">
        <w:rPr>
          <w:noProof/>
        </w:rPr>
        <w:drawing>
          <wp:anchor distT="0" distB="0" distL="114300" distR="114300" simplePos="0" relativeHeight="251796497" behindDoc="0" locked="0" layoutInCell="1" allowOverlap="1" wp14:anchorId="0A4D02F7" wp14:editId="25780537">
            <wp:simplePos x="0" y="0"/>
            <wp:positionH relativeFrom="page">
              <wp:posOffset>3522980</wp:posOffset>
            </wp:positionH>
            <wp:positionV relativeFrom="page">
              <wp:posOffset>2364105</wp:posOffset>
            </wp:positionV>
            <wp:extent cx="1963420" cy="1564640"/>
            <wp:effectExtent l="0" t="0" r="0" b="10160"/>
            <wp:wrapThrough wrapText="bothSides">
              <wp:wrapPolygon edited="0">
                <wp:start x="0" y="0"/>
                <wp:lineTo x="0" y="21390"/>
                <wp:lineTo x="21237" y="21390"/>
                <wp:lineTo x="21237" y="0"/>
                <wp:lineTo x="0" y="0"/>
              </wp:wrapPolygon>
            </wp:wrapThrough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6-16 下午10.59.3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221">
        <w:rPr>
          <w:noProof/>
        </w:rPr>
        <mc:AlternateContent>
          <mc:Choice Requires="wps">
            <w:drawing>
              <wp:anchor distT="0" distB="0" distL="114300" distR="114300" simplePos="0" relativeHeight="251804689" behindDoc="0" locked="0" layoutInCell="1" allowOverlap="1" wp14:anchorId="73EC0EF4" wp14:editId="086CCDED">
                <wp:simplePos x="0" y="0"/>
                <wp:positionH relativeFrom="page">
                  <wp:posOffset>3523615</wp:posOffset>
                </wp:positionH>
                <wp:positionV relativeFrom="page">
                  <wp:posOffset>6255385</wp:posOffset>
                </wp:positionV>
                <wp:extent cx="487680" cy="0"/>
                <wp:effectExtent l="76200" t="101600" r="0" b="177800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68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36" o:spid="_x0000_s1026" type="#_x0000_t32" style="position:absolute;margin-left:277.45pt;margin-top:492.55pt;width:38.4pt;height:0;flip:x;z-index:251804689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" strokecolor="black [3200]" strokeweight="2pt">
                <v:stroke endarrow="open"/>
                <v:shadow on="t" opacity="24903f" mv:blur="40000f" origin=",.5" offset="0,20000emu"/>
                <w10:wrap anchorx="page" anchory="page"/>
              </v:shape>
            </w:pict>
          </mc:Fallback>
        </mc:AlternateContent>
      </w:r>
      <w:r w:rsidR="00F12221">
        <w:rPr>
          <w:noProof/>
        </w:rPr>
        <mc:AlternateContent>
          <mc:Choice Requires="wps">
            <w:drawing>
              <wp:anchor distT="0" distB="0" distL="114300" distR="114300" simplePos="0" relativeHeight="251801617" behindDoc="0" locked="0" layoutInCell="1" allowOverlap="1" wp14:anchorId="24F790EB" wp14:editId="712EACB4">
                <wp:simplePos x="0" y="0"/>
                <wp:positionH relativeFrom="page">
                  <wp:posOffset>3523615</wp:posOffset>
                </wp:positionH>
                <wp:positionV relativeFrom="page">
                  <wp:posOffset>5937885</wp:posOffset>
                </wp:positionV>
                <wp:extent cx="3016885" cy="1101725"/>
                <wp:effectExtent l="0" t="0" r="0" b="0"/>
                <wp:wrapThrough wrapText="bothSides">
                  <wp:wrapPolygon edited="0">
                    <wp:start x="182" y="0"/>
                    <wp:lineTo x="182" y="20915"/>
                    <wp:lineTo x="21277" y="20915"/>
                    <wp:lineTo x="21277" y="0"/>
                    <wp:lineTo x="182" y="0"/>
                  </wp:wrapPolygon>
                </wp:wrapThrough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885" cy="1101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C8329" w14:textId="2D097F12" w:rsidR="00AD3C6D" w:rsidRDefault="00AD3C6D" w:rsidP="00CC6F90">
                            <w:r>
                              <w:t>Option 2: Rent Movies</w:t>
                            </w:r>
                          </w:p>
                          <w:p w14:paraId="52A08878" w14:textId="76EEFBB3" w:rsidR="00AD3C6D" w:rsidRDefault="00AD3C6D" w:rsidP="00CC6F90">
                            <w:pPr>
                              <w:pStyle w:val="ListParagraph"/>
                            </w:pPr>
                            <w:r>
                              <w:t>Enter the movie name that you would like to rent and press “Enter”, double check the spelling and capitalization (</w:t>
                            </w:r>
                            <w:proofErr w:type="spellStart"/>
                            <w:r>
                              <w:t>Eg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Deadpool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56D922A" w14:textId="77777777" w:rsidR="00AD3C6D" w:rsidRDefault="00AD3C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3" o:spid="_x0000_s1036" type="#_x0000_t202" style="position:absolute;margin-left:277.45pt;margin-top:467.55pt;width:237.55pt;height:86.75pt;z-index:25180161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" mv:complextextbox="1" filled="f" stroked="f">
                <v:textbox>
                  <w:txbxContent>
                    <w:p w14:paraId="1CDC8329" w14:textId="2D097F12" w:rsidR="00AD3C6D" w:rsidRDefault="00AD3C6D" w:rsidP="00CC6F90">
                      <w:r>
                        <w:t>Option 2: Rent Movies</w:t>
                      </w:r>
                    </w:p>
                    <w:p w14:paraId="52A08878" w14:textId="76EEFBB3" w:rsidR="00AD3C6D" w:rsidRDefault="00AD3C6D" w:rsidP="00CC6F90">
                      <w:pPr>
                        <w:pStyle w:val="ListParagraph"/>
                      </w:pPr>
                      <w:r>
                        <w:t>Enter the movie name that you would like to rent and press “Enter”, double check the spelling and capitalization (</w:t>
                      </w:r>
                      <w:proofErr w:type="spellStart"/>
                      <w:r>
                        <w:t>Eg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Deadpool</w:t>
                      </w:r>
                      <w:proofErr w:type="spellEnd"/>
                      <w:r>
                        <w:t>)</w:t>
                      </w:r>
                    </w:p>
                    <w:p w14:paraId="356D922A" w14:textId="77777777" w:rsidR="00AD3C6D" w:rsidRDefault="00AD3C6D"/>
                  </w:txbxContent>
                </v:textbox>
                <w10:wrap type="through" anchorx="page" anchory="page"/>
              </v:shape>
            </w:pict>
          </mc:Fallback>
        </mc:AlternateContent>
      </w:r>
      <w:r w:rsidR="0091070C">
        <w:rPr>
          <w:noProof/>
        </w:rPr>
        <mc:AlternateContent>
          <mc:Choice Requires="wpg">
            <w:drawing>
              <wp:anchor distT="0" distB="0" distL="114300" distR="114300" simplePos="1" relativeHeight="251790353" behindDoc="0" locked="0" layoutInCell="1" allowOverlap="1" wp14:anchorId="610A703E" wp14:editId="7F367D7B">
                <wp:simplePos x="457200" y="3948430"/>
                <wp:positionH relativeFrom="page">
                  <wp:posOffset>457200</wp:posOffset>
                </wp:positionH>
                <wp:positionV relativeFrom="page">
                  <wp:posOffset>3948430</wp:posOffset>
                </wp:positionV>
                <wp:extent cx="3017520" cy="538480"/>
                <wp:effectExtent l="0" t="0" r="0" b="0"/>
                <wp:wrapThrough wrapText="bothSides">
                  <wp:wrapPolygon edited="0">
                    <wp:start x="182" y="0"/>
                    <wp:lineTo x="182" y="20377"/>
                    <wp:lineTo x="21273" y="20377"/>
                    <wp:lineTo x="21273" y="0"/>
                    <wp:lineTo x="182" y="0"/>
                  </wp:wrapPolygon>
                </wp:wrapThrough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7520" cy="538480"/>
                          <a:chOff x="0" y="0"/>
                          <a:chExt cx="3017520" cy="53848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val="1"/>
                          </a:ext>
                        </a:extLst>
                      </wpg:grpSpPr>
                      <wps:wsp>
                        <wps:cNvPr id="27" name="Text Box 27"/>
                        <wps:cNvSpPr txBox="1"/>
                        <wps:spPr>
                          <a:xfrm>
                            <a:off x="0" y="0"/>
                            <a:ext cx="3017520" cy="53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91440" y="45720"/>
                            <a:ext cx="1727200" cy="17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 id="12">
                          <w:txbxContent>
                            <w:p w14:paraId="4DB6346F" w14:textId="77777777" w:rsidR="00AD3C6D" w:rsidRDefault="00AD3C6D" w:rsidP="00070582">
                              <w:r>
                                <w:t>If you are a return user, enter your full name and press “Enter” (</w:t>
                              </w:r>
                              <w:proofErr w:type="spellStart"/>
                              <w:r>
                                <w:t>Eg</w:t>
                              </w:r>
                              <w:proofErr w:type="spellEnd"/>
                              <w:r>
                                <w:t>. John Smith)</w:t>
                              </w:r>
                            </w:p>
                            <w:p w14:paraId="399AACB3" w14:textId="77777777" w:rsidR="00AD3C6D" w:rsidRDefault="00AD3C6D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91440" y="215265"/>
                            <a:ext cx="2834640" cy="17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2" seq="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" o:spid="_x0000_s1037" style="position:absolute;margin-left:36pt;margin-top:310.9pt;width:237.6pt;height:42.4pt;z-index:251790353;mso-position-horizontal-relative:page;mso-position-vertical-relative:page" coordsize="3017520,5384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" mv:complextextbox="1">
                <v:shape id="Text Box 27" o:spid="_x0000_s1038" type="#_x0000_t202" style="position:absolute;width:3017520;height:5384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u5K2wwAA&#10;ANsAAAAPAAAAZHJzL2Rvd25yZXYueG1sRI9Pi8IwFMTvC36H8ARvmupBSzWKyq54cPHvweOjebbF&#10;5qU00dZvvxGEPQ4z8xtmtmhNKZ5Uu8KyguEgAkGcWl1wpuBy/unHIJxH1lhaJgUvcrCYd75mmGjb&#10;8JGeJ5+JAGGXoILc+yqR0qU5GXQDWxEH72Zrgz7IOpO6xibATSlHUTSWBgsOCzlWtM4pvZ8eRgHt&#10;WnP+jSfffr+6baJrfGh2OlOq122XUxCeWv8f/rS3WsFoAu8v4QfI+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bu5K2wwAAANsAAAAPAAAAAAAAAAAAAAAAAJcCAABkcnMvZG93&#10;bnJldi54bWxQSwUGAAAAAAQABAD1AAAAhwMAAAAA&#10;" mv:complextextbox="1" filled="f" stroked="f"/>
                <v:shape id="Text Box 1" o:spid="_x0000_s1039" type="#_x0000_t202" style="position:absolute;left:91440;top:45720;width:1727200;height:17081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XAkswAAA&#10;ANoAAAAPAAAAZHJzL2Rvd25yZXYueG1sRE9Ni8IwEL0L+x/CLHjTVA+iXaOIrLAgiLUePM42Yxts&#10;Jt0mq/XfG0HwNDze58yXna3FlVpvHCsYDRMQxIXThksFx3wzmILwAVlj7ZgU3MnDcvHRm2Oq3Y0z&#10;uh5CKWII+xQVVCE0qZS+qMiiH7qGOHJn11oMEbal1C3eYrit5ThJJtKi4dhQYUPriorL4d8qWJ04&#10;+zZ/u999ds5Mns8S3k4uSvU/u9UXiEBdeItf7h8d58PzleeViw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oXAkswAAAANoAAAAPAAAAAAAAAAAAAAAAAJcCAABkcnMvZG93bnJl&#10;di54bWxQSwUGAAAAAAQABAD1AAAAhAMAAAAA&#10;" filled="f" stroked="f">
                  <v:textbox style="mso-next-textbox:#Text Box 2" inset="0,0,0,0">
                    <w:txbxContent>
                      <w:p w14:paraId="4DB6346F" w14:textId="77777777" w:rsidR="00AD3C6D" w:rsidRDefault="00AD3C6D" w:rsidP="00070582">
                        <w:r>
                          <w:t>If you are a return user, enter your full name and press “Enter” (</w:t>
                        </w:r>
                        <w:proofErr w:type="spellStart"/>
                        <w:r>
                          <w:t>Eg</w:t>
                        </w:r>
                        <w:proofErr w:type="spellEnd"/>
                        <w:r>
                          <w:t>. John Smith)</w:t>
                        </w:r>
                      </w:p>
                      <w:p w14:paraId="399AACB3" w14:textId="77777777" w:rsidR="00AD3C6D" w:rsidRDefault="00AD3C6D"/>
                    </w:txbxContent>
                  </v:textbox>
                </v:shape>
                <v:shape id="Text Box 2" o:spid="_x0000_s1040" type="#_x0000_t202" style="position:absolute;left:91440;top:215265;width:2834640;height:17081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jpdbwgAA&#10;ANoAAAAPAAAAZHJzL2Rvd25yZXYueG1sRI9Bi8IwFITvwv6H8Bb2pqkeRLtGEVlBEBZrPXh82zzb&#10;YPPSbaLWf28EweMwM98ws0Vna3Gl1hvHCoaDBARx4bThUsEhX/cnIHxA1lg7JgV38rCYf/RmmGp3&#10;44yu+1CKCGGfooIqhCaV0hcVWfQD1xBH7+RaiyHKtpS6xVuE21qOkmQsLRqOCxU2tKqoOO8vVsHy&#10;yNmP+f/922WnzOT5NOHt+KzU12e3/AYRqAvv8Ku90QpG8LwSb4Cc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iOl1vCAAAA2gAAAA8AAAAAAAAAAAAAAAAAlwIAAGRycy9kb3du&#10;cmV2LnhtbFBLBQYAAAAABAAEAPUAAACGAwAAAAA=&#10;" filled="f" stroked="f">
                  <v:textbox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  <w:r w:rsidR="00E12DAA">
        <w:rPr>
          <w:noProof/>
        </w:rPr>
        <mc:AlternateContent>
          <mc:Choice Requires="wps">
            <w:drawing>
              <wp:anchor distT="0" distB="0" distL="114300" distR="114300" simplePos="0" relativeHeight="251791377" behindDoc="0" locked="0" layoutInCell="1" allowOverlap="1" wp14:anchorId="0117EBFA" wp14:editId="5AE087B9">
                <wp:simplePos x="0" y="0"/>
                <wp:positionH relativeFrom="page">
                  <wp:posOffset>2390140</wp:posOffset>
                </wp:positionH>
                <wp:positionV relativeFrom="page">
                  <wp:posOffset>2364105</wp:posOffset>
                </wp:positionV>
                <wp:extent cx="1083310" cy="1641475"/>
                <wp:effectExtent l="0" t="0" r="0" b="9525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310" cy="164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231EC" w14:textId="55829C1B" w:rsidR="00AD3C6D" w:rsidRDefault="00AD3C6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Stage 1</w:t>
                            </w:r>
                          </w:p>
                          <w:p w14:paraId="74EFF152" w14:textId="77777777" w:rsidR="00AD3C6D" w:rsidRDefault="00AD3C6D" w:rsidP="00070582">
                            <w:r>
                              <w:t>If you are a new user, enter your full name and press “Enter” (</w:t>
                            </w:r>
                            <w:proofErr w:type="spellStart"/>
                            <w:r>
                              <w:t>Eg</w:t>
                            </w:r>
                            <w:proofErr w:type="spellEnd"/>
                            <w:r>
                              <w:t>. John. Smith)</w:t>
                            </w:r>
                          </w:p>
                          <w:p w14:paraId="3D7BE811" w14:textId="11BB472E" w:rsidR="00AD3C6D" w:rsidRPr="009F52E8" w:rsidRDefault="00AD3C6D">
                            <w:r>
                              <w:t>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1" type="#_x0000_t202" style="position:absolute;margin-left:188.2pt;margin-top:186.15pt;width:85.3pt;height:129.25pt;z-index:25179137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" mv:complextextbox="1" filled="f" stroked="f">
                <v:textbox>
                  <w:txbxContent>
                    <w:p w14:paraId="380231EC" w14:textId="55829C1B" w:rsidR="00AD3C6D" w:rsidRDefault="00AD3C6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Stage 1</w:t>
                      </w:r>
                    </w:p>
                    <w:p w14:paraId="74EFF152" w14:textId="77777777" w:rsidR="00AD3C6D" w:rsidRDefault="00AD3C6D" w:rsidP="00070582">
                      <w:r>
                        <w:t>If you are a new user, enter your full name and press “Enter” (</w:t>
                      </w:r>
                      <w:proofErr w:type="spellStart"/>
                      <w:r>
                        <w:t>Eg</w:t>
                      </w:r>
                      <w:proofErr w:type="spellEnd"/>
                      <w:r>
                        <w:t>. John. Smith)</w:t>
                      </w:r>
                    </w:p>
                    <w:p w14:paraId="3D7BE811" w14:textId="11BB472E" w:rsidR="00AD3C6D" w:rsidRPr="009F52E8" w:rsidRDefault="00AD3C6D">
                      <w:r>
                        <w:t>OR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E12DAA">
        <w:rPr>
          <w:noProof/>
        </w:rPr>
        <w:drawing>
          <wp:anchor distT="0" distB="0" distL="114300" distR="114300" simplePos="0" relativeHeight="251788305" behindDoc="0" locked="0" layoutInCell="1" allowOverlap="1" wp14:anchorId="2F8B1C22" wp14:editId="72C3A84F">
            <wp:simplePos x="0" y="0"/>
            <wp:positionH relativeFrom="page">
              <wp:posOffset>457200</wp:posOffset>
            </wp:positionH>
            <wp:positionV relativeFrom="page">
              <wp:posOffset>2338705</wp:posOffset>
            </wp:positionV>
            <wp:extent cx="1932940" cy="1548765"/>
            <wp:effectExtent l="0" t="0" r="0" b="635"/>
            <wp:wrapTight wrapText="bothSides">
              <wp:wrapPolygon edited="0">
                <wp:start x="0" y="0"/>
                <wp:lineTo x="0" y="21255"/>
                <wp:lineTo x="21288" y="21255"/>
                <wp:lineTo x="2128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6-09 上午11.00.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DAA">
        <w:rPr>
          <w:noProof/>
        </w:rPr>
        <mc:AlternateContent>
          <mc:Choice Requires="wps">
            <w:drawing>
              <wp:anchor distT="0" distB="0" distL="114300" distR="114300" simplePos="0" relativeHeight="251800593" behindDoc="0" locked="0" layoutInCell="1" allowOverlap="1" wp14:anchorId="7ADB005E" wp14:editId="6EBC953C">
                <wp:simplePos x="0" y="0"/>
                <wp:positionH relativeFrom="page">
                  <wp:posOffset>5486400</wp:posOffset>
                </wp:positionH>
                <wp:positionV relativeFrom="page">
                  <wp:posOffset>2364105</wp:posOffset>
                </wp:positionV>
                <wp:extent cx="1053465" cy="1377315"/>
                <wp:effectExtent l="0" t="0" r="0" b="0"/>
                <wp:wrapThrough wrapText="bothSides">
                  <wp:wrapPolygon edited="0">
                    <wp:start x="521" y="0"/>
                    <wp:lineTo x="521" y="21112"/>
                    <wp:lineTo x="20311" y="21112"/>
                    <wp:lineTo x="20311" y="0"/>
                    <wp:lineTo x="521" y="0"/>
                  </wp:wrapPolygon>
                </wp:wrapThrough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465" cy="1377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F7356B" w14:textId="77777777" w:rsidR="00AD3C6D" w:rsidRDefault="00AD3C6D" w:rsidP="00225A55">
                            <w:r>
                              <w:t>Return User:</w:t>
                            </w:r>
                          </w:p>
                          <w:p w14:paraId="11C92ECD" w14:textId="46E1AACA" w:rsidR="00AD3C6D" w:rsidRDefault="00AD3C6D" w:rsidP="00225A55">
                            <w:r>
                              <w:t xml:space="preserve">Choose whether you want to rent movies OR return </w:t>
                            </w:r>
                            <w:r>
                              <w:rPr>
                                <w:rFonts w:hint="eastAsia"/>
                              </w:rPr>
                              <w:t>movies</w:t>
                            </w:r>
                          </w:p>
                          <w:p w14:paraId="63E4B44C" w14:textId="77777777" w:rsidR="00AD3C6D" w:rsidRDefault="00AD3C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2" o:spid="_x0000_s1042" type="#_x0000_t202" style="position:absolute;margin-left:6in;margin-top:186.15pt;width:82.95pt;height:108.45pt;z-index:25180059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" mv:complextextbox="1" filled="f" stroked="f">
                <v:textbox>
                  <w:txbxContent>
                    <w:p w14:paraId="67F7356B" w14:textId="77777777" w:rsidR="00AD3C6D" w:rsidRDefault="00AD3C6D" w:rsidP="00225A55">
                      <w:r>
                        <w:t>Return User:</w:t>
                      </w:r>
                    </w:p>
                    <w:p w14:paraId="11C92ECD" w14:textId="46E1AACA" w:rsidR="00AD3C6D" w:rsidRDefault="00AD3C6D" w:rsidP="00225A55">
                      <w:r>
                        <w:t xml:space="preserve">Choose whether you want to rent movies OR return </w:t>
                      </w:r>
                      <w:r>
                        <w:rPr>
                          <w:rFonts w:hint="eastAsia"/>
                        </w:rPr>
                        <w:t>movies</w:t>
                      </w:r>
                    </w:p>
                    <w:p w14:paraId="63E4B44C" w14:textId="77777777" w:rsidR="00AD3C6D" w:rsidRDefault="00AD3C6D"/>
                  </w:txbxContent>
                </v:textbox>
                <w10:wrap type="through" anchorx="page" anchory="page"/>
              </v:shape>
            </w:pict>
          </mc:Fallback>
        </mc:AlternateContent>
      </w:r>
      <w:r w:rsidR="0063716D">
        <w:rPr>
          <w:noProof/>
        </w:rPr>
        <w:drawing>
          <wp:anchor distT="0" distB="0" distL="114300" distR="114300" simplePos="0" relativeHeight="251792401" behindDoc="0" locked="0" layoutInCell="1" allowOverlap="1" wp14:anchorId="4897CD1D" wp14:editId="53B61F13">
            <wp:simplePos x="0" y="0"/>
            <wp:positionH relativeFrom="page">
              <wp:posOffset>1391285</wp:posOffset>
            </wp:positionH>
            <wp:positionV relativeFrom="page">
              <wp:posOffset>4876165</wp:posOffset>
            </wp:positionV>
            <wp:extent cx="2072005" cy="1656080"/>
            <wp:effectExtent l="0" t="0" r="10795" b="0"/>
            <wp:wrapThrough wrapText="bothSides">
              <wp:wrapPolygon edited="0">
                <wp:start x="0" y="0"/>
                <wp:lineTo x="0" y="21202"/>
                <wp:lineTo x="21448" y="21202"/>
                <wp:lineTo x="21448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6-09 上午11.01.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F90">
        <w:rPr>
          <w:noProof/>
        </w:rPr>
        <mc:AlternateContent>
          <mc:Choice Requires="wps">
            <w:drawing>
              <wp:anchor distT="0" distB="0" distL="114300" distR="114300" simplePos="0" relativeHeight="251802641" behindDoc="0" locked="0" layoutInCell="1" allowOverlap="1" wp14:anchorId="4D70676B" wp14:editId="54F53266">
                <wp:simplePos x="0" y="0"/>
                <wp:positionH relativeFrom="page">
                  <wp:posOffset>3520440</wp:posOffset>
                </wp:positionH>
                <wp:positionV relativeFrom="page">
                  <wp:posOffset>4398645</wp:posOffset>
                </wp:positionV>
                <wp:extent cx="1322070" cy="1305560"/>
                <wp:effectExtent l="0" t="0" r="0" b="0"/>
                <wp:wrapThrough wrapText="bothSides">
                  <wp:wrapPolygon edited="0">
                    <wp:start x="415" y="0"/>
                    <wp:lineTo x="415" y="21012"/>
                    <wp:lineTo x="20749" y="21012"/>
                    <wp:lineTo x="20749" y="0"/>
                    <wp:lineTo x="415" y="0"/>
                  </wp:wrapPolygon>
                </wp:wrapThrough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070" cy="1305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149B6" w14:textId="77777777" w:rsidR="00AD3C6D" w:rsidRDefault="00AD3C6D" w:rsidP="00CC6F90">
                            <w:r>
                              <w:t>Option 1: Return Movies</w:t>
                            </w:r>
                          </w:p>
                          <w:p w14:paraId="2715BAB0" w14:textId="4611D6E1" w:rsidR="00AD3C6D" w:rsidRDefault="00AD3C6D" w:rsidP="00CC6F90">
                            <w:r>
                              <w:t xml:space="preserve">Enter the movie name and press “Enter” </w:t>
                            </w:r>
                            <w:r>
                              <w:rPr>
                                <w:rFonts w:hint="eastAsia"/>
                              </w:rPr>
                              <w:t xml:space="preserve">until you see </w:t>
                            </w:r>
                            <w:r>
                              <w:t>“Record deleted”</w:t>
                            </w:r>
                          </w:p>
                          <w:p w14:paraId="19FA2328" w14:textId="77777777" w:rsidR="00AD3C6D" w:rsidRDefault="00AD3C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4" o:spid="_x0000_s1043" type="#_x0000_t202" style="position:absolute;margin-left:277.2pt;margin-top:346.35pt;width:104.1pt;height:102.8pt;z-index:251802641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" mv:complextextbox="1" filled="f" stroked="f">
                <v:textbox>
                  <w:txbxContent>
                    <w:p w14:paraId="5B2149B6" w14:textId="77777777" w:rsidR="00AD3C6D" w:rsidRDefault="00AD3C6D" w:rsidP="00CC6F90">
                      <w:r>
                        <w:t>Option 1: Return Movies</w:t>
                      </w:r>
                    </w:p>
                    <w:p w14:paraId="2715BAB0" w14:textId="4611D6E1" w:rsidR="00AD3C6D" w:rsidRDefault="00AD3C6D" w:rsidP="00CC6F90">
                      <w:r>
                        <w:t xml:space="preserve">Enter the movie name and press “Enter” </w:t>
                      </w:r>
                      <w:r>
                        <w:rPr>
                          <w:rFonts w:hint="eastAsia"/>
                        </w:rPr>
                        <w:t xml:space="preserve">until you see </w:t>
                      </w:r>
                      <w:r>
                        <w:t>“Record deleted”</w:t>
                      </w:r>
                    </w:p>
                    <w:p w14:paraId="19FA2328" w14:textId="77777777" w:rsidR="00AD3C6D" w:rsidRDefault="00AD3C6D"/>
                  </w:txbxContent>
                </v:textbox>
                <w10:wrap type="through" anchorx="page" anchory="page"/>
              </v:shape>
            </w:pict>
          </mc:Fallback>
        </mc:AlternateContent>
      </w:r>
      <w:r w:rsidR="00CC6F90">
        <w:rPr>
          <w:noProof/>
        </w:rPr>
        <w:drawing>
          <wp:anchor distT="0" distB="0" distL="114300" distR="114300" simplePos="0" relativeHeight="251797521" behindDoc="0" locked="0" layoutInCell="1" allowOverlap="1" wp14:anchorId="3E6EB6E5" wp14:editId="5824CD12">
            <wp:simplePos x="0" y="0"/>
            <wp:positionH relativeFrom="page">
              <wp:posOffset>4842510</wp:posOffset>
            </wp:positionH>
            <wp:positionV relativeFrom="page">
              <wp:posOffset>4341495</wp:posOffset>
            </wp:positionV>
            <wp:extent cx="1697990" cy="1362710"/>
            <wp:effectExtent l="0" t="0" r="3810" b="8890"/>
            <wp:wrapThrough wrapText="bothSides">
              <wp:wrapPolygon edited="0">
                <wp:start x="0" y="0"/>
                <wp:lineTo x="0" y="21338"/>
                <wp:lineTo x="21325" y="21338"/>
                <wp:lineTo x="21325" y="0"/>
                <wp:lineTo x="0" y="0"/>
              </wp:wrapPolygon>
            </wp:wrapThrough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6-16 下午11.00.0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11C">
        <w:rPr>
          <w:noProof/>
        </w:rPr>
        <w:drawing>
          <wp:anchor distT="0" distB="0" distL="118745" distR="118745" simplePos="0" relativeHeight="251787272" behindDoc="0" locked="0" layoutInCell="0" allowOverlap="1" wp14:anchorId="3A1A9F5E" wp14:editId="566D10DB">
            <wp:simplePos x="6654800" y="1231900"/>
            <wp:positionH relativeFrom="page">
              <wp:posOffset>6675120</wp:posOffset>
            </wp:positionH>
            <wp:positionV relativeFrom="page">
              <wp:posOffset>1234440</wp:posOffset>
            </wp:positionV>
            <wp:extent cx="1062355" cy="1104900"/>
            <wp:effectExtent l="101600" t="76200" r="80645" b="63500"/>
            <wp:wrapTight wrapText="bothSides">
              <wp:wrapPolygon edited="0">
                <wp:start x="6197" y="-1490"/>
                <wp:lineTo x="3099" y="0"/>
                <wp:lineTo x="-2066" y="4966"/>
                <wp:lineTo x="-2066" y="14400"/>
                <wp:lineTo x="3615" y="22345"/>
                <wp:lineTo x="5164" y="22345"/>
                <wp:lineTo x="6714" y="22841"/>
                <wp:lineTo x="7230" y="22841"/>
                <wp:lineTo x="13944" y="22841"/>
                <wp:lineTo x="14460" y="22841"/>
                <wp:lineTo x="15493" y="22345"/>
                <wp:lineTo x="17042" y="22345"/>
                <wp:lineTo x="23240" y="15890"/>
                <wp:lineTo x="23240" y="4966"/>
                <wp:lineTo x="18075" y="0"/>
                <wp:lineTo x="14977" y="-1490"/>
                <wp:lineTo x="6197" y="-1490"/>
              </wp:wrapPolygon>
            </wp:wrapTight>
            <wp:docPr id="17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laceholder-base---neutra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2355" cy="110490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C9511C">
        <w:rPr>
          <w:noProof/>
        </w:rPr>
        <w:drawing>
          <wp:anchor distT="0" distB="0" distL="118745" distR="118745" simplePos="0" relativeHeight="251787269" behindDoc="0" locked="0" layoutInCell="0" allowOverlap="1" wp14:anchorId="5A550A5E" wp14:editId="1C433C0E">
            <wp:simplePos x="609600" y="1295400"/>
            <wp:positionH relativeFrom="page">
              <wp:posOffset>621665</wp:posOffset>
            </wp:positionH>
            <wp:positionV relativeFrom="page">
              <wp:posOffset>1298575</wp:posOffset>
            </wp:positionV>
            <wp:extent cx="815340" cy="847725"/>
            <wp:effectExtent l="101600" t="76200" r="73660" b="66675"/>
            <wp:wrapTight wrapText="bothSides">
              <wp:wrapPolygon edited="0">
                <wp:start x="5383" y="-1942"/>
                <wp:lineTo x="1346" y="0"/>
                <wp:lineTo x="-2692" y="5178"/>
                <wp:lineTo x="-673" y="19416"/>
                <wp:lineTo x="6056" y="23299"/>
                <wp:lineTo x="6729" y="23299"/>
                <wp:lineTo x="14131" y="23299"/>
                <wp:lineTo x="14804" y="23299"/>
                <wp:lineTo x="21533" y="19416"/>
                <wp:lineTo x="21533" y="18769"/>
                <wp:lineTo x="23551" y="14238"/>
                <wp:lineTo x="23551" y="5178"/>
                <wp:lineTo x="19514" y="0"/>
                <wp:lineTo x="15477" y="-1942"/>
                <wp:lineTo x="5383" y="-1942"/>
              </wp:wrapPolygon>
            </wp:wrapTight>
            <wp:docPr id="14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laceholder-base---neutra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47725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C9511C">
        <w:rPr>
          <w:noProof/>
        </w:rPr>
        <w:drawing>
          <wp:anchor distT="0" distB="0" distL="118745" distR="118745" simplePos="0" relativeHeight="251787270" behindDoc="0" locked="0" layoutInCell="0" allowOverlap="1" wp14:anchorId="1E65CB0B" wp14:editId="5A63975D">
            <wp:simplePos x="0" y="0"/>
            <wp:positionH relativeFrom="page">
              <wp:posOffset>3086100</wp:posOffset>
            </wp:positionH>
            <wp:positionV relativeFrom="page">
              <wp:posOffset>1054100</wp:posOffset>
            </wp:positionV>
            <wp:extent cx="337185" cy="351155"/>
            <wp:effectExtent l="76200" t="50800" r="43815" b="29845"/>
            <wp:wrapTight wrapText="bothSides">
              <wp:wrapPolygon edited="0">
                <wp:start x="0" y="-3125"/>
                <wp:lineTo x="-4881" y="14061"/>
                <wp:lineTo x="1627" y="23436"/>
                <wp:lineTo x="19525" y="23436"/>
                <wp:lineTo x="21153" y="23436"/>
                <wp:lineTo x="22780" y="21873"/>
                <wp:lineTo x="21153" y="21873"/>
                <wp:lineTo x="24407" y="15624"/>
                <wp:lineTo x="24407" y="3125"/>
                <wp:lineTo x="19525" y="-3125"/>
                <wp:lineTo x="0" y="-3125"/>
              </wp:wrapPolygon>
            </wp:wrapTight>
            <wp:docPr id="16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laceholder-base---neutra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" cy="351155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508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C9511C">
        <w:rPr>
          <w:noProof/>
        </w:rPr>
        <w:drawing>
          <wp:anchor distT="0" distB="0" distL="118745" distR="118745" simplePos="0" relativeHeight="251787266" behindDoc="0" locked="0" layoutInCell="0" allowOverlap="1" wp14:anchorId="0A81C9B1" wp14:editId="39B2A00E">
            <wp:simplePos x="3644900" y="673100"/>
            <wp:positionH relativeFrom="page">
              <wp:posOffset>3611880</wp:posOffset>
            </wp:positionH>
            <wp:positionV relativeFrom="page">
              <wp:posOffset>676910</wp:posOffset>
            </wp:positionV>
            <wp:extent cx="876300" cy="910590"/>
            <wp:effectExtent l="101600" t="76200" r="63500" b="54610"/>
            <wp:wrapTight wrapText="bothSides">
              <wp:wrapPolygon edited="0">
                <wp:start x="5635" y="-1808"/>
                <wp:lineTo x="2504" y="-603"/>
                <wp:lineTo x="-2504" y="5423"/>
                <wp:lineTo x="-1252" y="18075"/>
                <wp:lineTo x="5009" y="22895"/>
                <wp:lineTo x="5635" y="22895"/>
                <wp:lineTo x="15026" y="22895"/>
                <wp:lineTo x="16278" y="22895"/>
                <wp:lineTo x="22539" y="18075"/>
                <wp:lineTo x="22539" y="17473"/>
                <wp:lineTo x="23165" y="13858"/>
                <wp:lineTo x="23165" y="4820"/>
                <wp:lineTo x="20035" y="1205"/>
                <wp:lineTo x="15652" y="-1808"/>
                <wp:lineTo x="5635" y="-1808"/>
              </wp:wrapPolygon>
            </wp:wrapTight>
            <wp:docPr id="13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laceholder-base---neutra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910590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C9511C">
        <w:rPr>
          <w:noProof/>
        </w:rPr>
        <w:drawing>
          <wp:anchor distT="0" distB="0" distL="118745" distR="118745" simplePos="0" relativeHeight="251787267" behindDoc="0" locked="0" layoutInCell="0" allowOverlap="1" wp14:anchorId="5556F101" wp14:editId="14B307B0">
            <wp:simplePos x="0" y="0"/>
            <wp:positionH relativeFrom="page">
              <wp:posOffset>6161405</wp:posOffset>
            </wp:positionH>
            <wp:positionV relativeFrom="page">
              <wp:posOffset>1675765</wp:posOffset>
            </wp:positionV>
            <wp:extent cx="337185" cy="351155"/>
            <wp:effectExtent l="76200" t="50800" r="43815" b="29845"/>
            <wp:wrapTight wrapText="bothSides">
              <wp:wrapPolygon edited="0">
                <wp:start x="0" y="-3125"/>
                <wp:lineTo x="-4881" y="14061"/>
                <wp:lineTo x="1627" y="23436"/>
                <wp:lineTo x="19525" y="23436"/>
                <wp:lineTo x="21153" y="23436"/>
                <wp:lineTo x="22780" y="21873"/>
                <wp:lineTo x="21153" y="21873"/>
                <wp:lineTo x="24407" y="15624"/>
                <wp:lineTo x="24407" y="3125"/>
                <wp:lineTo x="19525" y="-3125"/>
                <wp:lineTo x="0" y="-3125"/>
              </wp:wrapPolygon>
            </wp:wrapTight>
            <wp:docPr id="19" name="Placeholder" descr="placeholder-base---neu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laceholder-base---neutra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" cy="351155"/>
                    </a:xfrm>
                    <a:prstGeom prst="ellipse">
                      <a:avLst/>
                    </a:prstGeom>
                    <a:gradFill flip="none" rotWithShape="1">
                      <a:gsLst>
                        <a:gs pos="0">
                          <a:schemeClr val="bg2"/>
                        </a:gs>
                        <a:gs pos="100000">
                          <a:schemeClr val="accent2"/>
                        </a:gs>
                      </a:gsLst>
                      <a:lin ang="5400000" scaled="0"/>
                      <a:tileRect/>
                    </a:gradFill>
                    <a:ln w="508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="006512A1">
        <w:rPr>
          <w:noProof/>
        </w:rPr>
        <mc:AlternateContent>
          <mc:Choice Requires="wpg">
            <w:drawing>
              <wp:anchor distT="0" distB="0" distL="114300" distR="114300" simplePos="0" relativeHeight="251655164" behindDoc="0" locked="0" layoutInCell="1" allowOverlap="1" wp14:anchorId="5E76649F" wp14:editId="38F9F65C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9144000" cy="1676400"/>
                <wp:effectExtent l="0" t="0" r="0" b="0"/>
                <wp:wrapTight wrapText="bothSides">
                  <wp:wrapPolygon edited="0">
                    <wp:start x="-23" y="0"/>
                    <wp:lineTo x="-23" y="21355"/>
                    <wp:lineTo x="113" y="21355"/>
                    <wp:lineTo x="2948" y="21355"/>
                    <wp:lineTo x="15885" y="20005"/>
                    <wp:lineTo x="16313" y="19514"/>
                    <wp:lineTo x="18450" y="17795"/>
                    <wp:lineTo x="20633" y="15586"/>
                    <wp:lineTo x="21623" y="14114"/>
                    <wp:lineTo x="21623" y="0"/>
                    <wp:lineTo x="-23" y="0"/>
                  </wp:wrapPolygon>
                </wp:wrapTight>
                <wp:docPr id="2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1676400"/>
                          <a:chOff x="720" y="720"/>
                          <a:chExt cx="14400" cy="2640"/>
                        </a:xfrm>
                      </wpg:grpSpPr>
                      <wps:wsp>
                        <wps:cNvPr id="22" name="Freeform 3"/>
                        <wps:cNvSpPr>
                          <a:spLocks/>
                        </wps:cNvSpPr>
                        <wps:spPr bwMode="auto">
                          <a:xfrm>
                            <a:off x="720" y="1200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4"/>
                        <wps:cNvSpPr>
                          <a:spLocks/>
                        </wps:cNvSpPr>
                        <wps:spPr bwMode="auto">
                          <a:xfrm>
                            <a:off x="720" y="1055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chemeClr val="bg2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2">
                                  <a:lumMod val="100000"/>
                                  <a:lumOff val="0"/>
                                </a:scheme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6"/>
                        <wps:cNvSpPr>
                          <a:spLocks/>
                        </wps:cNvSpPr>
                        <wps:spPr bwMode="auto">
                          <a:xfrm>
                            <a:off x="720" y="720"/>
                            <a:ext cx="14400" cy="2160"/>
                          </a:xfrm>
                          <a:custGeom>
                            <a:avLst/>
                            <a:gdLst>
                              <a:gd name="T0" fmla="*/ 0 w 14400"/>
                              <a:gd name="T1" fmla="*/ 0 h 2160"/>
                              <a:gd name="T2" fmla="*/ 14400 w 14400"/>
                              <a:gd name="T3" fmla="*/ 0 h 2160"/>
                              <a:gd name="T4" fmla="*/ 14400 w 14400"/>
                              <a:gd name="T5" fmla="*/ 1239 h 2160"/>
                              <a:gd name="T6" fmla="*/ 9580 w 14400"/>
                              <a:gd name="T7" fmla="*/ 1959 h 2160"/>
                              <a:gd name="T8" fmla="*/ 4780 w 14400"/>
                              <a:gd name="T9" fmla="*/ 920 h 2160"/>
                              <a:gd name="T10" fmla="*/ 20 w 14400"/>
                              <a:gd name="T11" fmla="*/ 2160 h 2160"/>
                              <a:gd name="T12" fmla="*/ 0 w 14400"/>
                              <a:gd name="T13" fmla="*/ 0 h 2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00" h="2160">
                                <a:moveTo>
                                  <a:pt x="0" y="0"/>
                                </a:moveTo>
                                <a:lnTo>
                                  <a:pt x="14400" y="0"/>
                                </a:lnTo>
                                <a:lnTo>
                                  <a:pt x="14400" y="1239"/>
                                </a:lnTo>
                                <a:cubicBezTo>
                                  <a:pt x="14400" y="1239"/>
                                  <a:pt x="11183" y="2012"/>
                                  <a:pt x="9580" y="1959"/>
                                </a:cubicBezTo>
                                <a:cubicBezTo>
                                  <a:pt x="7972" y="1926"/>
                                  <a:pt x="7120" y="980"/>
                                  <a:pt x="4780" y="920"/>
                                </a:cubicBezTo>
                                <a:cubicBezTo>
                                  <a:pt x="2440" y="860"/>
                                  <a:pt x="720" y="1481"/>
                                  <a:pt x="20" y="2160"/>
                                </a:cubicBezTo>
                                <a:cubicBezTo>
                                  <a:pt x="20" y="118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chemeClr val="accent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540000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" o:spid="_x0000_s1026" style="position:absolute;margin-left:36pt;margin-top:36pt;width:10in;height:132pt;z-index:251655164;mso-position-horizontal-relative:page;mso-position-vertical-relative:page" coordorigin="720,720" coordsize="14400,26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">
                <v:shape id="Freeform 3" o:spid="_x0000_s1027" style="position:absolute;left:720;top:1200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jjr0xgAA&#10;ANsAAAAPAAAAZHJzL2Rvd25yZXYueG1sRI/Na8JAFMTvQv+H5RV6Ed2Y1g+iq5RCxUMvfhw8PrLP&#10;JDT7Nu5uTfLfdwXB4zAzv2FWm87U4kbOV5YVTMYJCOLc6ooLBafj92gBwgdkjbVlUtCTh836ZbDC&#10;TNuW93Q7hEJECPsMFZQhNJmUPi/JoB/bhjh6F+sMhihdIbXDNsJNLdMkmUmDFceFEhv6Kin/PfwZ&#10;BfPt+3W4kz/9Nv1oJ/vzyV37qVPq7bX7XIII1IVn+NHeaQVpCvcv8QfI9T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3jjr0xgAAANsAAAAPAAAAAAAAAAAAAAAAAJcCAABkcnMv&#10;ZG93bnJldi54bWxQSwUGAAAAAAQABAD1AAAAigMAAAAA&#10;" path="m0,0l14400,,14400,1239c14400,1239,11183,2012,9580,1959,7972,1926,7120,980,4780,920,2440,860,720,1481,20,2160,20,1180,,,,0xe" fillcolor="white [3212]" stroked="f">
                  <v:path arrowok="t" o:connecttype="custom" o:connectlocs="0,0;14400,0;14400,1239;9580,1959;4780,920;20,2160;0,0" o:connectangles="0,0,0,0,0,0,0"/>
                </v:shape>
                <v:shape id="Freeform 4" o:spid="_x0000_s1028" style="position:absolute;left:720;top:1055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TFBSwgAA&#10;ANsAAAAPAAAAZHJzL2Rvd25yZXYueG1sRI9BawIxFITvQv9DeAVvmnQF0a1RpFjwqu1lb4/N625w&#10;87JsYtz6602h4HGYmW+YzW50nUg0BOtZw9tcgSCuvbHcaPj++pytQISIbLDzTBp+KcBu+zLZYGn8&#10;jU+UzrERGcKhRA1tjH0pZahbchjmvifO3o8fHMYsh0aaAW8Z7jpZKLWUDi3nhRZ7+mipvpyvToNK&#10;q3S/LtY2FfZ08FWl6qY6aD19HffvICKN8Rn+bx+NhmIBf1/yD5Db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VMUFLCAAAA2wAAAA8AAAAAAAAAAAAAAAAAlwIAAGRycy9kb3du&#10;cmV2LnhtbFBLBQYAAAAABAAEAPUAAACGAwAAAAA=&#10;" path="m0,0l14400,,14400,1239c14400,1239,11183,2012,9580,1959,7972,1926,7120,980,4780,920,2440,860,720,1481,20,2160,20,1180,,,,0xe" fillcolor="#eaebde [3214]" stroked="f">
                  <v:fill color2="#b0ccb0 [3205]" rotate="t" focus="100%" type="gradient"/>
                  <v:path arrowok="t" o:connecttype="custom" o:connectlocs="0,0;14400,0;14400,1239;9580,1959;4780,920;20,2160;0,0" o:connectangles="0,0,0,0,0,0,0"/>
                </v:shape>
                <v:shape id="Freeform 6" o:spid="_x0000_s1029" style="position:absolute;left:720;top:720;width:14400;height:2160;visibility:visible;mso-wrap-style:square;v-text-anchor:top" coordsize="14400,21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qbvSwwAA&#10;ANsAAAAPAAAAZHJzL2Rvd25yZXYueG1sRI9Ba8JAFITvQv/D8gre6qaptBJdpbQVBA9iqvdn9pkE&#10;s2/D7kbjv3cFweMwM98ws0VvGnEm52vLCt5HCQjiwuqaSwW7/+XbBIQPyBoby6TgSh4W85fBDDNt&#10;L7ylcx5KESHsM1RQhdBmUvqiIoN+ZFvi6B2tMxiidKXUDi8RbhqZJsmnNFhzXKiwpZ+KilPeGQW/&#10;TbfJ0/X+6293arv6Y+8SXRyUGr7231MQgfrwDD/aK60gHcP9S/wBcn4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zqbvSwwAAANsAAAAPAAAAAAAAAAAAAAAAAJcCAABkcnMvZG93&#10;bnJldi54bWxQSwUGAAAAAAQABAD1AAAAhwMAAAAA&#10;" path="m0,0l14400,,14400,1239c14400,1239,11183,2012,9580,1959,7972,1926,7120,980,4780,920,2440,860,720,1481,20,2160,20,1180,,,,0xe" fillcolor="#72a376 [3204]" stroked="f">
                  <v:fill color2="#aac7ac [1940]" rotate="t" focus="100%" type="gradient"/>
                  <v:path arrowok="t" o:connecttype="custom" o:connectlocs="0,0;14400,0;14400,1239;9580,1959;4780,920;20,2160;0,0" o:connectangles="0,0,0,0,0,0,0"/>
                </v:shape>
                <w10:wrap type="tight" anchorx="page" anchory="page"/>
              </v:group>
            </w:pict>
          </mc:Fallback>
        </mc:AlternateContent>
      </w:r>
    </w:p>
    <w:sectPr w:rsidR="009E461E" w:rsidSect="009E461E">
      <w:headerReference w:type="default" r:id="rId15"/>
      <w:pgSz w:w="15840" w:h="12240" w:orient="landscape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1463EF" w14:textId="77777777" w:rsidR="0091070C" w:rsidRDefault="0091070C">
      <w:r>
        <w:separator/>
      </w:r>
    </w:p>
  </w:endnote>
  <w:endnote w:type="continuationSeparator" w:id="0">
    <w:p w14:paraId="146E9EE1" w14:textId="77777777" w:rsidR="0091070C" w:rsidRDefault="00910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ell MT">
    <w:panose1 w:val="02020503060305020303"/>
    <w:charset w:val="00"/>
    <w:family w:val="auto"/>
    <w:pitch w:val="variable"/>
    <w:sig w:usb0="00000003" w:usb1="00000000" w:usb2="00000000" w:usb3="00000000" w:csb0="00000001" w:csb1="00000000"/>
  </w:font>
  <w:font w:name="ＭＳ Ｐ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ＭＳ Ｐ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DC434B" w14:textId="77777777" w:rsidR="0091070C" w:rsidRDefault="0091070C">
      <w:r>
        <w:separator/>
      </w:r>
    </w:p>
  </w:footnote>
  <w:footnote w:type="continuationSeparator" w:id="0">
    <w:p w14:paraId="7F2F9B5D" w14:textId="77777777" w:rsidR="0091070C" w:rsidRDefault="0091070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A46729" w14:textId="77777777" w:rsidR="00AD3C6D" w:rsidRDefault="00AD3C6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3D58B3E8" wp14:editId="0EFAA81F">
              <wp:simplePos x="0" y="0"/>
              <wp:positionH relativeFrom="page">
                <wp:posOffset>457200</wp:posOffset>
              </wp:positionH>
              <wp:positionV relativeFrom="page">
                <wp:posOffset>914400</wp:posOffset>
              </wp:positionV>
              <wp:extent cx="3017520" cy="6400800"/>
              <wp:effectExtent l="0" t="0" r="5080" b="0"/>
              <wp:wrapTight wrapText="bothSides">
                <wp:wrapPolygon edited="0">
                  <wp:start x="-68" y="-30"/>
                  <wp:lineTo x="-68" y="21570"/>
                  <wp:lineTo x="21668" y="21570"/>
                  <wp:lineTo x="21668" y="-30"/>
                  <wp:lineTo x="-68" y="-30"/>
                </wp:wrapPolygon>
              </wp:wrapTight>
              <wp:docPr id="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017520" cy="640080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bg2">
                              <a:lumMod val="100000"/>
                              <a:lumOff val="0"/>
                            </a:schemeClr>
                          </a:gs>
                          <a:gs pos="100000">
                            <a:schemeClr val="accent2">
                              <a:lumMod val="100000"/>
                              <a:lumOff val="0"/>
                            </a:schemeClr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6" o:spid="_x0000_s1026" style="position:absolute;margin-left:36pt;margin-top:1in;width:237.6pt;height:7in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" o:allowincell="f" fillcolor="#eaebde [3214]" stroked="f" strokecolor="#4a7ebb" strokeweight="1.5pt">
              <v:fill color2="#b0ccb0 [3205]" focus="100%" type="gradient"/>
              <v:shadow opacity="22938f" mv:blur="38100f" offset="0,2pt"/>
              <v:textbox inset=",7.2pt,,7.2pt"/>
              <w10:wrap type="tight"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0" behindDoc="0" locked="0" layoutInCell="0" allowOverlap="1" wp14:anchorId="411062C3" wp14:editId="2CA9A0D7">
              <wp:simplePos x="0" y="0"/>
              <wp:positionH relativeFrom="page">
                <wp:posOffset>6583680</wp:posOffset>
              </wp:positionH>
              <wp:positionV relativeFrom="page">
                <wp:posOffset>914400</wp:posOffset>
              </wp:positionV>
              <wp:extent cx="3017520" cy="6400800"/>
              <wp:effectExtent l="5080" t="0" r="0" b="0"/>
              <wp:wrapTight wrapText="bothSides">
                <wp:wrapPolygon edited="0">
                  <wp:start x="-68" y="-30"/>
                  <wp:lineTo x="-68" y="21570"/>
                  <wp:lineTo x="21668" y="21570"/>
                  <wp:lineTo x="21668" y="-30"/>
                  <wp:lineTo x="-68" y="-30"/>
                </wp:wrapPolygon>
              </wp:wrapTight>
              <wp:docPr id="146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017520" cy="640080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bg2">
                              <a:lumMod val="100000"/>
                              <a:lumOff val="0"/>
                            </a:schemeClr>
                          </a:gs>
                          <a:gs pos="100000">
                            <a:schemeClr val="accent2">
                              <a:lumMod val="100000"/>
                              <a:lumOff val="0"/>
                            </a:schemeClr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7" o:spid="_x0000_s1026" style="position:absolute;margin-left:518.4pt;margin-top:1in;width:237.6pt;height:7in;z-index: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" o:allowincell="f" fillcolor="#eaebde [3214]" stroked="f" strokecolor="#4a7ebb" strokeweight="1.5pt">
              <v:fill color2="#b0ccb0 [3205]" focus="100%" type="gradient"/>
              <v:shadow opacity="22938f" mv:blur="38100f" offset="0,2pt"/>
              <v:textbox inset=",7.2pt,,7.2pt"/>
              <w10:wrap type="tight"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6" behindDoc="0" locked="0" layoutInCell="0" allowOverlap="1" wp14:anchorId="028C3552" wp14:editId="57E63CC4">
              <wp:simplePos x="0" y="0"/>
              <wp:positionH relativeFrom="page">
                <wp:posOffset>3522980</wp:posOffset>
              </wp:positionH>
              <wp:positionV relativeFrom="page">
                <wp:posOffset>914400</wp:posOffset>
              </wp:positionV>
              <wp:extent cx="3017520" cy="6400800"/>
              <wp:effectExtent l="5080" t="0" r="0" b="0"/>
              <wp:wrapTight wrapText="bothSides">
                <wp:wrapPolygon edited="0">
                  <wp:start x="-68" y="-30"/>
                  <wp:lineTo x="-68" y="21570"/>
                  <wp:lineTo x="21668" y="21570"/>
                  <wp:lineTo x="21668" y="-30"/>
                  <wp:lineTo x="-68" y="-30"/>
                </wp:wrapPolygon>
              </wp:wrapTight>
              <wp:docPr id="147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017520" cy="640080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accent1">
                              <a:lumMod val="60000"/>
                              <a:lumOff val="40000"/>
                            </a:schemeClr>
                          </a:gs>
                          <a:gs pos="100000">
                            <a:schemeClr val="accent1">
                              <a:lumMod val="100000"/>
                              <a:lumOff val="0"/>
                            </a:schemeClr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5" o:spid="_x0000_s1026" style="position:absolute;margin-left:277.4pt;margin-top:1in;width:237.6pt;height:7in;z-index:25165516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" o:allowincell="f" fillcolor="#aac7ac [1940]" stroked="f" strokecolor="#4a7ebb" strokeweight="1.5pt">
              <v:fill color2="#72a376 [3204]" focus="100%" type="gradient"/>
              <v:shadow opacity="22938f" mv:blur="38100f" offset="0,2pt"/>
              <v:textbox inset=",7.2pt,,7.2pt"/>
              <w10:wrap type="tight" anchorx="page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embedSystemFonts/>
  <w:proofState w:spelling="clean" w:grammar="clean"/>
  <w:attachedTemplate r:id="rId1"/>
  <w:revisionView w:markup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  <w:docVar w:name="ShowStaticGuides" w:val="1"/>
  </w:docVars>
  <w:rsids>
    <w:rsidRoot w:val="006727F3"/>
    <w:rsid w:val="00027EA5"/>
    <w:rsid w:val="00070582"/>
    <w:rsid w:val="000A2F58"/>
    <w:rsid w:val="001C7458"/>
    <w:rsid w:val="001D5F40"/>
    <w:rsid w:val="0021655A"/>
    <w:rsid w:val="00225A55"/>
    <w:rsid w:val="002E4FF7"/>
    <w:rsid w:val="004143A4"/>
    <w:rsid w:val="004221A4"/>
    <w:rsid w:val="004C6CDC"/>
    <w:rsid w:val="005861F4"/>
    <w:rsid w:val="0063716D"/>
    <w:rsid w:val="006512A1"/>
    <w:rsid w:val="006727F3"/>
    <w:rsid w:val="006B7C56"/>
    <w:rsid w:val="006C1747"/>
    <w:rsid w:val="0091070C"/>
    <w:rsid w:val="009E461E"/>
    <w:rsid w:val="009F52E8"/>
    <w:rsid w:val="00A076B4"/>
    <w:rsid w:val="00AD3C6D"/>
    <w:rsid w:val="00B63AD0"/>
    <w:rsid w:val="00BE06F0"/>
    <w:rsid w:val="00C9511C"/>
    <w:rsid w:val="00C96B5D"/>
    <w:rsid w:val="00CC6F90"/>
    <w:rsid w:val="00D72047"/>
    <w:rsid w:val="00D73010"/>
    <w:rsid w:val="00E12DAA"/>
    <w:rsid w:val="00EC28A3"/>
    <w:rsid w:val="00F12221"/>
    <w:rsid w:val="00F33E9D"/>
    <w:rsid w:val="00F46A74"/>
    <w:rsid w:val="00F813E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868B71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heading 1" w:qFormat="1"/>
    <w:lsdException w:name="List Paragraph" w:uiPriority="34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07041A"/>
    <w:pPr>
      <w:spacing w:line="480" w:lineRule="exact"/>
      <w:outlineLvl w:val="0"/>
    </w:pPr>
    <w:rPr>
      <w:rFonts w:asciiTheme="majorHAnsi" w:eastAsiaTheme="majorEastAsia" w:hAnsiTheme="majorHAnsi" w:cs="Corbel"/>
      <w:bCs/>
      <w:color w:val="72A376" w:themeColor="accent1"/>
      <w:sz w:val="44"/>
      <w:szCs w:val="32"/>
    </w:rPr>
  </w:style>
  <w:style w:type="paragraph" w:styleId="Heading2">
    <w:name w:val="heading 2"/>
    <w:basedOn w:val="Normal"/>
    <w:next w:val="Normal"/>
    <w:link w:val="Heading2Char"/>
    <w:rsid w:val="00AE46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72A376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unhideWhenUsed/>
    <w:rsid w:val="009E3FE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9E3FE4"/>
  </w:style>
  <w:style w:type="paragraph" w:styleId="Footer">
    <w:name w:val="footer"/>
    <w:basedOn w:val="Normal"/>
    <w:link w:val="FooterChar"/>
    <w:unhideWhenUsed/>
    <w:rsid w:val="00AE4667"/>
    <w:pPr>
      <w:tabs>
        <w:tab w:val="center" w:pos="4320"/>
        <w:tab w:val="right" w:pos="8640"/>
      </w:tabs>
      <w:jc w:val="right"/>
    </w:pPr>
    <w:rPr>
      <w:color w:val="676A55" w:themeColor="text2"/>
      <w:sz w:val="16"/>
    </w:rPr>
  </w:style>
  <w:style w:type="character" w:customStyle="1" w:styleId="FooterChar">
    <w:name w:val="Footer Char"/>
    <w:basedOn w:val="DefaultParagraphFont"/>
    <w:link w:val="Footer"/>
    <w:rsid w:val="00AE4667"/>
    <w:rPr>
      <w:color w:val="676A55" w:themeColor="text2"/>
      <w:sz w:val="16"/>
    </w:rPr>
  </w:style>
  <w:style w:type="character" w:customStyle="1" w:styleId="Heading1Char">
    <w:name w:val="Heading 1 Char"/>
    <w:basedOn w:val="DefaultParagraphFont"/>
    <w:link w:val="Heading1"/>
    <w:rsid w:val="0007041A"/>
    <w:rPr>
      <w:rFonts w:asciiTheme="majorHAnsi" w:eastAsiaTheme="majorEastAsia" w:hAnsiTheme="majorHAnsi" w:cs="Corbel"/>
      <w:bCs/>
      <w:color w:val="72A376" w:themeColor="accent1"/>
      <w:sz w:val="44"/>
      <w:szCs w:val="32"/>
    </w:rPr>
  </w:style>
  <w:style w:type="paragraph" w:styleId="BodyText">
    <w:name w:val="Body Text"/>
    <w:basedOn w:val="Normal"/>
    <w:link w:val="BodyTextChar"/>
    <w:rsid w:val="00AE4667"/>
    <w:pPr>
      <w:spacing w:after="120"/>
    </w:pPr>
    <w:rPr>
      <w:color w:val="72A376" w:themeColor="accent1"/>
      <w:sz w:val="20"/>
    </w:rPr>
  </w:style>
  <w:style w:type="character" w:customStyle="1" w:styleId="BodyTextChar">
    <w:name w:val="Body Text Char"/>
    <w:basedOn w:val="DefaultParagraphFont"/>
    <w:link w:val="BodyText"/>
    <w:rsid w:val="00AE4667"/>
    <w:rPr>
      <w:color w:val="72A376" w:themeColor="accent1"/>
      <w:sz w:val="20"/>
    </w:rPr>
  </w:style>
  <w:style w:type="paragraph" w:customStyle="1" w:styleId="BodyTextRight">
    <w:name w:val="Body Text Right"/>
    <w:basedOn w:val="BodyText"/>
    <w:qFormat/>
    <w:rsid w:val="00EC28A3"/>
    <w:pPr>
      <w:spacing w:after="0"/>
      <w:jc w:val="right"/>
    </w:pPr>
    <w:rPr>
      <w:b/>
      <w:sz w:val="24"/>
    </w:rPr>
  </w:style>
  <w:style w:type="character" w:customStyle="1" w:styleId="Heading2Char">
    <w:name w:val="Heading 2 Char"/>
    <w:basedOn w:val="DefaultParagraphFont"/>
    <w:link w:val="Heading2"/>
    <w:rsid w:val="00AE4667"/>
    <w:rPr>
      <w:rFonts w:asciiTheme="majorHAnsi" w:eastAsiaTheme="majorEastAsia" w:hAnsiTheme="majorHAnsi" w:cstheme="majorBidi"/>
      <w:b/>
      <w:bCs/>
      <w:color w:val="72A376" w:themeColor="accent1"/>
      <w:sz w:val="26"/>
      <w:szCs w:val="26"/>
    </w:rPr>
  </w:style>
  <w:style w:type="paragraph" w:customStyle="1" w:styleId="Heading1-Light">
    <w:name w:val="Heading 1 - Light"/>
    <w:basedOn w:val="Heading1"/>
    <w:qFormat/>
    <w:rsid w:val="00AE4667"/>
    <w:rPr>
      <w:color w:val="EAEBDE" w:themeColor="background2"/>
    </w:rPr>
  </w:style>
  <w:style w:type="paragraph" w:customStyle="1" w:styleId="BodyText-Light">
    <w:name w:val="Body Text - Light"/>
    <w:basedOn w:val="BodyText"/>
    <w:qFormat/>
    <w:rsid w:val="00AE4667"/>
    <w:pPr>
      <w:spacing w:after="0"/>
    </w:pPr>
    <w:rPr>
      <w:color w:val="EAEBDE" w:themeColor="background2"/>
    </w:rPr>
  </w:style>
  <w:style w:type="paragraph" w:customStyle="1" w:styleId="BodyTextR-Light">
    <w:name w:val="Body Text R - Light"/>
    <w:basedOn w:val="BodyTextRight"/>
    <w:qFormat/>
    <w:rsid w:val="00EC28A3"/>
    <w:rPr>
      <w:color w:val="EAEBDE" w:themeColor="background2"/>
    </w:rPr>
  </w:style>
  <w:style w:type="paragraph" w:styleId="Title">
    <w:name w:val="Title"/>
    <w:basedOn w:val="Normal"/>
    <w:next w:val="Normal"/>
    <w:link w:val="TitleChar"/>
    <w:rsid w:val="0007041A"/>
    <w:pPr>
      <w:jc w:val="right"/>
    </w:pPr>
    <w:rPr>
      <w:rFonts w:asciiTheme="majorHAnsi" w:eastAsiaTheme="majorEastAsia" w:hAnsiTheme="majorHAnsi" w:cstheme="majorBidi"/>
      <w:b/>
      <w:i/>
      <w:color w:val="676A55" w:themeColor="text2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07041A"/>
    <w:rPr>
      <w:rFonts w:asciiTheme="majorHAnsi" w:eastAsiaTheme="majorEastAsia" w:hAnsiTheme="majorHAnsi" w:cstheme="majorBidi"/>
      <w:b/>
      <w:i/>
      <w:color w:val="676A55" w:themeColor="text2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225A55"/>
    <w:pPr>
      <w:ind w:left="720"/>
      <w:contextualSpacing/>
    </w:pPr>
    <w:rPr>
      <w:lang w:eastAsia="zh-C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heading 1" w:qFormat="1"/>
    <w:lsdException w:name="List Paragraph" w:uiPriority="34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07041A"/>
    <w:pPr>
      <w:spacing w:line="480" w:lineRule="exact"/>
      <w:outlineLvl w:val="0"/>
    </w:pPr>
    <w:rPr>
      <w:rFonts w:asciiTheme="majorHAnsi" w:eastAsiaTheme="majorEastAsia" w:hAnsiTheme="majorHAnsi" w:cs="Corbel"/>
      <w:bCs/>
      <w:color w:val="72A376" w:themeColor="accent1"/>
      <w:sz w:val="44"/>
      <w:szCs w:val="32"/>
    </w:rPr>
  </w:style>
  <w:style w:type="paragraph" w:styleId="Heading2">
    <w:name w:val="heading 2"/>
    <w:basedOn w:val="Normal"/>
    <w:next w:val="Normal"/>
    <w:link w:val="Heading2Char"/>
    <w:rsid w:val="00AE46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72A376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unhideWhenUsed/>
    <w:rsid w:val="009E3FE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9E3FE4"/>
  </w:style>
  <w:style w:type="paragraph" w:styleId="Footer">
    <w:name w:val="footer"/>
    <w:basedOn w:val="Normal"/>
    <w:link w:val="FooterChar"/>
    <w:unhideWhenUsed/>
    <w:rsid w:val="00AE4667"/>
    <w:pPr>
      <w:tabs>
        <w:tab w:val="center" w:pos="4320"/>
        <w:tab w:val="right" w:pos="8640"/>
      </w:tabs>
      <w:jc w:val="right"/>
    </w:pPr>
    <w:rPr>
      <w:color w:val="676A55" w:themeColor="text2"/>
      <w:sz w:val="16"/>
    </w:rPr>
  </w:style>
  <w:style w:type="character" w:customStyle="1" w:styleId="FooterChar">
    <w:name w:val="Footer Char"/>
    <w:basedOn w:val="DefaultParagraphFont"/>
    <w:link w:val="Footer"/>
    <w:rsid w:val="00AE4667"/>
    <w:rPr>
      <w:color w:val="676A55" w:themeColor="text2"/>
      <w:sz w:val="16"/>
    </w:rPr>
  </w:style>
  <w:style w:type="character" w:customStyle="1" w:styleId="Heading1Char">
    <w:name w:val="Heading 1 Char"/>
    <w:basedOn w:val="DefaultParagraphFont"/>
    <w:link w:val="Heading1"/>
    <w:rsid w:val="0007041A"/>
    <w:rPr>
      <w:rFonts w:asciiTheme="majorHAnsi" w:eastAsiaTheme="majorEastAsia" w:hAnsiTheme="majorHAnsi" w:cs="Corbel"/>
      <w:bCs/>
      <w:color w:val="72A376" w:themeColor="accent1"/>
      <w:sz w:val="44"/>
      <w:szCs w:val="32"/>
    </w:rPr>
  </w:style>
  <w:style w:type="paragraph" w:styleId="BodyText">
    <w:name w:val="Body Text"/>
    <w:basedOn w:val="Normal"/>
    <w:link w:val="BodyTextChar"/>
    <w:rsid w:val="00AE4667"/>
    <w:pPr>
      <w:spacing w:after="120"/>
    </w:pPr>
    <w:rPr>
      <w:color w:val="72A376" w:themeColor="accent1"/>
      <w:sz w:val="20"/>
    </w:rPr>
  </w:style>
  <w:style w:type="character" w:customStyle="1" w:styleId="BodyTextChar">
    <w:name w:val="Body Text Char"/>
    <w:basedOn w:val="DefaultParagraphFont"/>
    <w:link w:val="BodyText"/>
    <w:rsid w:val="00AE4667"/>
    <w:rPr>
      <w:color w:val="72A376" w:themeColor="accent1"/>
      <w:sz w:val="20"/>
    </w:rPr>
  </w:style>
  <w:style w:type="paragraph" w:customStyle="1" w:styleId="BodyTextRight">
    <w:name w:val="Body Text Right"/>
    <w:basedOn w:val="BodyText"/>
    <w:qFormat/>
    <w:rsid w:val="00EC28A3"/>
    <w:pPr>
      <w:spacing w:after="0"/>
      <w:jc w:val="right"/>
    </w:pPr>
    <w:rPr>
      <w:b/>
      <w:sz w:val="24"/>
    </w:rPr>
  </w:style>
  <w:style w:type="character" w:customStyle="1" w:styleId="Heading2Char">
    <w:name w:val="Heading 2 Char"/>
    <w:basedOn w:val="DefaultParagraphFont"/>
    <w:link w:val="Heading2"/>
    <w:rsid w:val="00AE4667"/>
    <w:rPr>
      <w:rFonts w:asciiTheme="majorHAnsi" w:eastAsiaTheme="majorEastAsia" w:hAnsiTheme="majorHAnsi" w:cstheme="majorBidi"/>
      <w:b/>
      <w:bCs/>
      <w:color w:val="72A376" w:themeColor="accent1"/>
      <w:sz w:val="26"/>
      <w:szCs w:val="26"/>
    </w:rPr>
  </w:style>
  <w:style w:type="paragraph" w:customStyle="1" w:styleId="Heading1-Light">
    <w:name w:val="Heading 1 - Light"/>
    <w:basedOn w:val="Heading1"/>
    <w:qFormat/>
    <w:rsid w:val="00AE4667"/>
    <w:rPr>
      <w:color w:val="EAEBDE" w:themeColor="background2"/>
    </w:rPr>
  </w:style>
  <w:style w:type="paragraph" w:customStyle="1" w:styleId="BodyText-Light">
    <w:name w:val="Body Text - Light"/>
    <w:basedOn w:val="BodyText"/>
    <w:qFormat/>
    <w:rsid w:val="00AE4667"/>
    <w:pPr>
      <w:spacing w:after="0"/>
    </w:pPr>
    <w:rPr>
      <w:color w:val="EAEBDE" w:themeColor="background2"/>
    </w:rPr>
  </w:style>
  <w:style w:type="paragraph" w:customStyle="1" w:styleId="BodyTextR-Light">
    <w:name w:val="Body Text R - Light"/>
    <w:basedOn w:val="BodyTextRight"/>
    <w:qFormat/>
    <w:rsid w:val="00EC28A3"/>
    <w:rPr>
      <w:color w:val="EAEBDE" w:themeColor="background2"/>
    </w:rPr>
  </w:style>
  <w:style w:type="paragraph" w:styleId="Title">
    <w:name w:val="Title"/>
    <w:basedOn w:val="Normal"/>
    <w:next w:val="Normal"/>
    <w:link w:val="TitleChar"/>
    <w:rsid w:val="0007041A"/>
    <w:pPr>
      <w:jc w:val="right"/>
    </w:pPr>
    <w:rPr>
      <w:rFonts w:asciiTheme="majorHAnsi" w:eastAsiaTheme="majorEastAsia" w:hAnsiTheme="majorHAnsi" w:cstheme="majorBidi"/>
      <w:b/>
      <w:i/>
      <w:color w:val="676A55" w:themeColor="text2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07041A"/>
    <w:rPr>
      <w:rFonts w:asciiTheme="majorHAnsi" w:eastAsiaTheme="majorEastAsia" w:hAnsiTheme="majorHAnsi" w:cstheme="majorBidi"/>
      <w:b/>
      <w:i/>
      <w:color w:val="676A55" w:themeColor="text2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225A55"/>
    <w:pPr>
      <w:ind w:left="720"/>
      <w:contextualSpacing/>
    </w:pPr>
    <w:rPr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Templates:Publishing%20Layout%20View:Menus:Takeout%20Menu.dotx" TargetMode="External"/></Relationships>
</file>

<file path=word/theme/theme1.xml><?xml version="1.0" encoding="utf-8"?>
<a:theme xmlns:a="http://schemas.openxmlformats.org/drawingml/2006/main" name="Office Theme">
  <a:themeElements>
    <a:clrScheme name="Foundry">
      <a:dk1>
        <a:sysClr val="windowText" lastClr="000000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Takeout Menu">
      <a:majorFont>
        <a:latin typeface="Corbel"/>
        <a:ea typeface=""/>
        <a:cs typeface=""/>
        <a:font script="Jpan" typeface="ＭＳ Ｐゴシック"/>
      </a:majorFont>
      <a:minorFont>
        <a:latin typeface="Bell MT"/>
        <a:ea typeface=""/>
        <a:cs typeface=""/>
        <a:font script="Jpan" typeface="ＭＳ Ｐ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Takeout Menu.dotx</Template>
  <TotalTime>74</TotalTime>
  <Pages>2</Pages>
  <Words>6</Words>
  <Characters>35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Annie Sun</dc:creator>
  <cp:keywords/>
  <dc:description/>
  <cp:lastModifiedBy>Annie Sun</cp:lastModifiedBy>
  <cp:revision>14</cp:revision>
  <dcterms:created xsi:type="dcterms:W3CDTF">2016-06-19T02:38:00Z</dcterms:created>
  <dcterms:modified xsi:type="dcterms:W3CDTF">2016-06-19T20:00:00Z</dcterms:modified>
  <cp:category/>
</cp:coreProperties>
</file>